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BCB2A" w14:textId="265B8A7D" w:rsidR="00D41274" w:rsidRPr="00002F25" w:rsidRDefault="00B94798" w:rsidP="00432A49">
      <w:pPr>
        <w:pStyle w:val="IETPaperTitle"/>
        <w:jc w:val="both"/>
      </w:pPr>
      <w:bookmarkStart w:id="0" w:name="_Hlk152059132"/>
      <w:bookmarkEnd w:id="0"/>
      <w:r w:rsidRPr="00002F25">
        <w:t>Scanned Pages</w:t>
      </w:r>
    </w:p>
    <w:p w14:paraId="394DBF28" w14:textId="77777777" w:rsidR="0071790D" w:rsidRPr="00002F25" w:rsidRDefault="0071790D" w:rsidP="00432A49">
      <w:pPr>
        <w:pStyle w:val="IETPaperTitle"/>
        <w:jc w:val="both"/>
      </w:pPr>
    </w:p>
    <w:p w14:paraId="76AB4482" w14:textId="5AB3D7CB" w:rsidR="00D41274" w:rsidRPr="00002F25" w:rsidRDefault="009550D6" w:rsidP="00432A49">
      <w:pPr>
        <w:jc w:val="both"/>
        <w:rPr>
          <w:vertAlign w:val="superscript"/>
        </w:rPr>
      </w:pPr>
      <w:r w:rsidRPr="00002F25">
        <w:t>Bodea Adina Mariana</w:t>
      </w:r>
      <w:r w:rsidR="00D41274" w:rsidRPr="00002F25">
        <w:rPr>
          <w:vertAlign w:val="superscript"/>
        </w:rPr>
        <w:t>1</w:t>
      </w:r>
      <w:r w:rsidR="00D41274" w:rsidRPr="00002F25">
        <w:t xml:space="preserve">, </w:t>
      </w:r>
      <w:r w:rsidRPr="00002F25">
        <w:t>Vasiu Andrei</w:t>
      </w:r>
      <w:r w:rsidR="00E867C4" w:rsidRPr="00002F25">
        <w:rPr>
          <w:vertAlign w:val="superscript"/>
        </w:rPr>
        <w:t xml:space="preserve"> </w:t>
      </w:r>
      <w:r w:rsidR="00D41274" w:rsidRPr="00002F25">
        <w:rPr>
          <w:vertAlign w:val="superscript"/>
        </w:rPr>
        <w:t>2</w:t>
      </w:r>
      <w:r w:rsidR="00CD4502" w:rsidRPr="00002F25">
        <w:rPr>
          <w:vertAlign w:val="superscript"/>
        </w:rPr>
        <w:t>*</w:t>
      </w:r>
      <w:r w:rsidR="00D41274" w:rsidRPr="00002F25">
        <w:t>,</w:t>
      </w:r>
      <w:r w:rsidRPr="00002F25">
        <w:t xml:space="preserve"> Rosca David-Sorin</w:t>
      </w:r>
      <w:r w:rsidR="00E867C4" w:rsidRPr="00002F25">
        <w:rPr>
          <w:vertAlign w:val="superscript"/>
        </w:rPr>
        <w:t xml:space="preserve"> </w:t>
      </w:r>
      <w:r w:rsidR="00D41274" w:rsidRPr="00002F25">
        <w:rPr>
          <w:vertAlign w:val="superscript"/>
        </w:rPr>
        <w:t>3</w:t>
      </w:r>
    </w:p>
    <w:p w14:paraId="23702D68" w14:textId="77777777" w:rsidR="0071790D" w:rsidRPr="00002F25" w:rsidRDefault="0071790D" w:rsidP="00432A49">
      <w:pPr>
        <w:jc w:val="both"/>
      </w:pPr>
    </w:p>
    <w:p w14:paraId="218AC420" w14:textId="25923BAB" w:rsidR="00D41274" w:rsidRPr="00002F25" w:rsidRDefault="00E867C4" w:rsidP="00432A49">
      <w:pPr>
        <w:jc w:val="both"/>
      </w:pPr>
      <w:r w:rsidRPr="00002F25">
        <w:rPr>
          <w:vertAlign w:val="superscript"/>
        </w:rPr>
        <w:t>1</w:t>
      </w:r>
      <w:r w:rsidR="0071790D" w:rsidRPr="00002F25">
        <w:rPr>
          <w:vertAlign w:val="superscript"/>
        </w:rPr>
        <w:t xml:space="preserve"> </w:t>
      </w:r>
      <w:r w:rsidR="002E12AD" w:rsidRPr="00002F25">
        <w:t>Document</w:t>
      </w:r>
      <w:r w:rsidR="00027C91" w:rsidRPr="00002F25">
        <w:t>er</w:t>
      </w:r>
      <w:r w:rsidR="00D41274" w:rsidRPr="00002F25">
        <w:t xml:space="preserve">, </w:t>
      </w:r>
      <w:r w:rsidR="00027C91" w:rsidRPr="00002F25">
        <w:t>Technical U</w:t>
      </w:r>
      <w:r w:rsidR="00A76E35" w:rsidRPr="00002F25">
        <w:t>niversity</w:t>
      </w:r>
      <w:r w:rsidR="007D3DE1" w:rsidRPr="00002F25">
        <w:t xml:space="preserve"> of Cluj-Napoca</w:t>
      </w:r>
      <w:r w:rsidRPr="00002F25">
        <w:t>,</w:t>
      </w:r>
      <w:r w:rsidR="00906F95" w:rsidRPr="00002F25">
        <w:t xml:space="preserve"> Strada Memorandumului 28</w:t>
      </w:r>
      <w:r w:rsidRPr="00002F25">
        <w:t xml:space="preserve">, </w:t>
      </w:r>
      <w:r w:rsidR="00906F95" w:rsidRPr="00002F25">
        <w:t>Cluj-Napoca</w:t>
      </w:r>
      <w:r w:rsidRPr="00002F25">
        <w:t xml:space="preserve">, </w:t>
      </w:r>
      <w:r w:rsidR="00906F95" w:rsidRPr="00002F25">
        <w:t>Romania</w:t>
      </w:r>
    </w:p>
    <w:p w14:paraId="5FCED536" w14:textId="014BAB6A" w:rsidR="00906F95" w:rsidRPr="00002F25" w:rsidRDefault="00E867C4" w:rsidP="00432A49">
      <w:pPr>
        <w:jc w:val="both"/>
      </w:pPr>
      <w:r w:rsidRPr="00002F25">
        <w:rPr>
          <w:vertAlign w:val="superscript"/>
        </w:rPr>
        <w:t>2</w:t>
      </w:r>
      <w:r w:rsidR="00273BF8" w:rsidRPr="00002F25">
        <w:rPr>
          <w:vertAlign w:val="superscript"/>
        </w:rPr>
        <w:t xml:space="preserve"> </w:t>
      </w:r>
      <w:r w:rsidR="00CD4502" w:rsidRPr="00002F25">
        <w:t>Scientist</w:t>
      </w:r>
      <w:r w:rsidR="00906F95" w:rsidRPr="00002F25">
        <w:t xml:space="preserve">, </w:t>
      </w:r>
      <w:r w:rsidR="007D3DE1" w:rsidRPr="00002F25">
        <w:t>Technical University of Cluj-Napoca</w:t>
      </w:r>
      <w:r w:rsidR="00906F95" w:rsidRPr="00002F25">
        <w:t>, Strada Memorandumului 28, Cluj-Napoca, Romania</w:t>
      </w:r>
    </w:p>
    <w:p w14:paraId="4688B11A" w14:textId="29F9121C" w:rsidR="00906F95" w:rsidRPr="00002F25" w:rsidRDefault="00E867C4" w:rsidP="00432A49">
      <w:pPr>
        <w:jc w:val="both"/>
      </w:pPr>
      <w:r w:rsidRPr="00002F25">
        <w:rPr>
          <w:vertAlign w:val="superscript"/>
        </w:rPr>
        <w:t>3</w:t>
      </w:r>
      <w:r w:rsidR="0071790D" w:rsidRPr="00002F25">
        <w:rPr>
          <w:vertAlign w:val="superscript"/>
        </w:rPr>
        <w:t xml:space="preserve"> </w:t>
      </w:r>
      <w:r w:rsidR="00CD4502" w:rsidRPr="00002F25">
        <w:t>Programmer</w:t>
      </w:r>
      <w:r w:rsidR="00906F95" w:rsidRPr="00002F25">
        <w:t xml:space="preserve">, </w:t>
      </w:r>
      <w:r w:rsidR="007D3DE1" w:rsidRPr="00002F25">
        <w:t>Technical University of Cluj-Napoca</w:t>
      </w:r>
      <w:r w:rsidR="00906F95" w:rsidRPr="00002F25">
        <w:t>, Strada Memorandumului 28, Cluj-Napoca, Romania</w:t>
      </w:r>
    </w:p>
    <w:p w14:paraId="1707975F" w14:textId="416B48D9" w:rsidR="00D41274" w:rsidRPr="00002F25" w:rsidRDefault="0055225F" w:rsidP="00432A49">
      <w:pPr>
        <w:jc w:val="both"/>
      </w:pPr>
      <w:r w:rsidRPr="00002F25">
        <w:t>2*</w:t>
      </w:r>
      <w:r w:rsidR="009550D6" w:rsidRPr="00002F25">
        <w:t>Rosca.Se.David</w:t>
      </w:r>
      <w:r w:rsidRPr="00002F25">
        <w:t>@student.utcluj.ro</w:t>
      </w:r>
    </w:p>
    <w:p w14:paraId="1946C5E5" w14:textId="77777777" w:rsidR="00D41274" w:rsidRPr="00002F25" w:rsidRDefault="00D41274" w:rsidP="00432A49">
      <w:pPr>
        <w:jc w:val="both"/>
      </w:pPr>
    </w:p>
    <w:p w14:paraId="4B22A660" w14:textId="77777777" w:rsidR="00D41274" w:rsidRPr="00002F25" w:rsidRDefault="00D41274" w:rsidP="00432A49">
      <w:pPr>
        <w:jc w:val="both"/>
        <w:sectPr w:rsidR="00D41274" w:rsidRPr="00002F25" w:rsidSect="00E06664">
          <w:footerReference w:type="default" r:id="rId11"/>
          <w:pgSz w:w="11906" w:h="16838"/>
          <w:pgMar w:top="1077" w:right="811" w:bottom="2438" w:left="811" w:header="709" w:footer="709" w:gutter="0"/>
          <w:cols w:space="708"/>
          <w:docGrid w:linePitch="360"/>
        </w:sectPr>
      </w:pPr>
    </w:p>
    <w:p w14:paraId="6D668CC0" w14:textId="6DBCECE3" w:rsidR="0071790D" w:rsidRPr="005358BB" w:rsidRDefault="008A6D2F" w:rsidP="005358BB">
      <w:pPr>
        <w:pStyle w:val="IETAbstractText"/>
        <w:jc w:val="both"/>
      </w:pPr>
      <w:r w:rsidRPr="00002F25">
        <w:t>Sinteza lucării</w:t>
      </w:r>
      <w:r w:rsidR="005C79D2" w:rsidRPr="00002F25">
        <w:t xml:space="preserve">: </w:t>
      </w:r>
      <w:r w:rsidR="00025F27" w:rsidRPr="00002F25">
        <w:t xml:space="preserve">Lucrarea are la baza </w:t>
      </w:r>
      <w:r w:rsidR="009B1260" w:rsidRPr="00002F25">
        <w:t xml:space="preserve">analizarea unei imagini ce contine o pagina dintr-o carte pozata in mod eronat si transpunerea ei in </w:t>
      </w:r>
      <w:r w:rsidR="00024359" w:rsidRPr="00002F25">
        <w:t xml:space="preserve">format pdf cu rectificarea erorilor atat de claritate cat si de incadrare prin delimitarea </w:t>
      </w:r>
      <w:r w:rsidR="00E7085D" w:rsidRPr="00002F25">
        <w:t xml:space="preserve">marginilor si </w:t>
      </w:r>
      <w:r w:rsidR="009B0DE9" w:rsidRPr="00002F25">
        <w:t>cresterea contrastului asupra scrisului pentru o lizibilitate mult mai buna asupra continutului.</w:t>
      </w:r>
      <w:r w:rsidR="00432A49" w:rsidRPr="00002F25">
        <w:t xml:space="preserve"> </w:t>
      </w:r>
      <w:r w:rsidR="002271FD" w:rsidRPr="00002F25">
        <w:t xml:space="preserve">Aplicatia are la baza transformata FOURIER </w:t>
      </w:r>
      <w:r w:rsidR="00341548" w:rsidRPr="00002F25">
        <w:t xml:space="preserve">pentru </w:t>
      </w:r>
      <w:r w:rsidR="00914571" w:rsidRPr="00002F25">
        <w:t>detectarea p</w:t>
      </w:r>
      <w:r w:rsidR="008C2E0D" w:rsidRPr="00002F25">
        <w:t>ixelilor</w:t>
      </w:r>
      <w:r w:rsidR="00914571" w:rsidRPr="00002F25">
        <w:t xml:space="preserve"> de culoare neagra pe un fundal de culoare alba</w:t>
      </w:r>
      <w:r w:rsidR="00772565" w:rsidRPr="00002F25">
        <w:t>.</w:t>
      </w:r>
      <w:r w:rsidR="001A693B" w:rsidRPr="00002F25">
        <w:t xml:space="preserve"> </w:t>
      </w:r>
      <w:r w:rsidR="00EA08C8" w:rsidRPr="00002F25">
        <w:t>Transformata se bazeaza pe detectarea amanuntita a esantioanelor de culoare neagra si crear</w:t>
      </w:r>
      <w:r w:rsidR="00094249" w:rsidRPr="00002F25">
        <w:t>ea anvelopei semnalului pentru o detectie mai buna a spectr</w:t>
      </w:r>
      <w:r w:rsidR="008C2E0D" w:rsidRPr="00002F25">
        <w:t>e</w:t>
      </w:r>
      <w:r w:rsidR="00094249" w:rsidRPr="00002F25">
        <w:t>lor de culoare inchisa si transpunerea lor pe un fundal alb.</w:t>
      </w:r>
      <w:r w:rsidR="00432A49" w:rsidRPr="00002F25">
        <w:t xml:space="preserve"> </w:t>
      </w:r>
      <w:r w:rsidR="001A4BCA" w:rsidRPr="00002F25">
        <w:t xml:space="preserve">Cu ajutorul </w:t>
      </w:r>
      <w:r w:rsidR="00CB11C1" w:rsidRPr="00002F25">
        <w:t xml:space="preserve">limbajului de programare python am reusit sa cream o interfata grafica ce reuseste pe baza fotografiilor incarcate sa </w:t>
      </w:r>
      <w:r w:rsidR="00882F7E" w:rsidRPr="00002F25">
        <w:t xml:space="preserve">faca corectia pe imaginea inserata, urmand o previzualizare a inaginii noi create si </w:t>
      </w:r>
      <w:r w:rsidR="0036070A" w:rsidRPr="00002F25">
        <w:t>convertirea ei in pdf pentru o mai buna calitate s</w:t>
      </w:r>
      <w:r w:rsidR="00332728" w:rsidRPr="00002F25">
        <w:t>i ulitizare mai prietenoasa cu utilizator.</w:t>
      </w:r>
    </w:p>
    <w:p w14:paraId="12329D29" w14:textId="61888F43" w:rsidR="0071790D" w:rsidRPr="00002F25" w:rsidRDefault="008A6D2F" w:rsidP="00432A49">
      <w:pPr>
        <w:pStyle w:val="IETHeading1"/>
        <w:jc w:val="both"/>
      </w:pPr>
      <w:r w:rsidRPr="00002F25">
        <w:t>Rezumat într-o limbă de circulație internațională</w:t>
      </w:r>
    </w:p>
    <w:p w14:paraId="76A7535C" w14:textId="42CDFAF3" w:rsidR="002C39A8" w:rsidRPr="00002F25" w:rsidRDefault="002C39A8" w:rsidP="00432A49">
      <w:pPr>
        <w:pStyle w:val="IETParagraph"/>
      </w:pPr>
      <w:r w:rsidRPr="00002F25">
        <w:t xml:space="preserve"> The work is based on analyzing an image containing a page from a book, mistakenly photographed, and transposing it into a PDF format with the correction of both clarity and framing errors by </w:t>
      </w:r>
      <w:r w:rsidR="008C2E0D" w:rsidRPr="00002F25">
        <w:t>cropping</w:t>
      </w:r>
      <w:r w:rsidRPr="00002F25">
        <w:t xml:space="preserve"> the margins and increasing the contrast for better legibility of the content.</w:t>
      </w:r>
    </w:p>
    <w:p w14:paraId="08CDC4F2" w14:textId="67EB2333" w:rsidR="002C39A8" w:rsidRPr="00002F25" w:rsidRDefault="002C39A8" w:rsidP="00432A49">
      <w:pPr>
        <w:pStyle w:val="IETParagraph"/>
      </w:pPr>
      <w:r w:rsidRPr="00002F25">
        <w:t>The application relies on the Fourier transform to detect black ink strokes on a white background. The transform is based on detailed detection of black color samples and creating a signal envelope for better detection of dark color spectr</w:t>
      </w:r>
      <w:r w:rsidR="008C2E0D" w:rsidRPr="00002F25">
        <w:t>um</w:t>
      </w:r>
      <w:r w:rsidRPr="00002F25">
        <w:t xml:space="preserve"> and transposing them onto a white background.</w:t>
      </w:r>
    </w:p>
    <w:p w14:paraId="089B4053" w14:textId="2F32EB79" w:rsidR="00D2572E" w:rsidRPr="00002F25" w:rsidRDefault="002C39A8" w:rsidP="00432A49">
      <w:pPr>
        <w:pStyle w:val="IETParagraph"/>
      </w:pPr>
      <w:r w:rsidRPr="00002F25">
        <w:t>Using the Python programming language, we managed to create a graphical interface that, based on uploaded photos, corrects the inserted image, provides a preview of the newly created image and converts it into a PDF for improved quality and user-friendly utilization.</w:t>
      </w:r>
    </w:p>
    <w:p w14:paraId="767D8350" w14:textId="537FED3C" w:rsidR="0055342A" w:rsidRPr="00002F25" w:rsidRDefault="0055342A" w:rsidP="005358BB">
      <w:pPr>
        <w:pStyle w:val="IETParagraph"/>
      </w:pPr>
      <w:r w:rsidRPr="00002F25">
        <w:t xml:space="preserve">We have found that in order to filter and contrast the image we have to </w:t>
      </w:r>
      <w:r w:rsidR="00432A49" w:rsidRPr="00002F25">
        <w:t xml:space="preserve">do </w:t>
      </w:r>
      <w:r w:rsidRPr="00002F25">
        <w:t>some pre-processation of the image(Convertin</w:t>
      </w:r>
      <w:r w:rsidR="00500CB5" w:rsidRPr="00002F25">
        <w:t>g</w:t>
      </w:r>
      <w:r w:rsidRPr="00002F25">
        <w:t xml:space="preserve"> to gray scale, apply canny edge detector,find all the contours in the image,get the biggest corner points, wrap perspective transform, adaptive thresholding)</w:t>
      </w:r>
      <w:r w:rsidR="00432A49" w:rsidRPr="00002F25">
        <w:t>.</w:t>
      </w:r>
    </w:p>
    <w:p w14:paraId="46FF6247" w14:textId="03766214" w:rsidR="008B023F" w:rsidRPr="00002F25" w:rsidRDefault="008A6D2F" w:rsidP="00432A49">
      <w:pPr>
        <w:pStyle w:val="IETHeading1"/>
        <w:jc w:val="both"/>
        <w:rPr>
          <w:rStyle w:val="apple-converted-space"/>
        </w:rPr>
      </w:pPr>
      <w:r w:rsidRPr="00002F25">
        <w:rPr>
          <w:rStyle w:val="apple-converted-space"/>
        </w:rPr>
        <w:t xml:space="preserve">Stadiul actual </w:t>
      </w:r>
      <w:r w:rsidRPr="00002F25">
        <w:rPr>
          <w:rStyle w:val="apple-converted-space"/>
          <w:b w:val="0"/>
          <w:bCs w:val="0"/>
        </w:rPr>
        <w:t>(max 10%)</w:t>
      </w:r>
      <w:r w:rsidR="008B023F" w:rsidRPr="00002F25">
        <w:rPr>
          <w:rStyle w:val="apple-converted-space"/>
        </w:rPr>
        <w:t> </w:t>
      </w:r>
    </w:p>
    <w:p w14:paraId="4E6A2B7D" w14:textId="2AF8A25F" w:rsidR="009871DD" w:rsidRPr="00002F25" w:rsidRDefault="006D763F" w:rsidP="00432A49">
      <w:pPr>
        <w:pStyle w:val="IETParagraph"/>
        <w:rPr>
          <w:shd w:val="clear" w:color="auto" w:fill="FFFFFF"/>
        </w:rPr>
      </w:pPr>
      <w:r w:rsidRPr="00002F25">
        <w:rPr>
          <w:shd w:val="clear" w:color="auto" w:fill="FFFFFF"/>
        </w:rPr>
        <w:t xml:space="preserve">In </w:t>
      </w:r>
      <w:r w:rsidR="00344783" w:rsidRPr="00002F25">
        <w:rPr>
          <w:shd w:val="clear" w:color="auto" w:fill="FFFFFF"/>
        </w:rPr>
        <w:t xml:space="preserve">stadiul actual pe piata sunt destul de multe aplicatii care fac conversia de la jpg/png la pdf cu tot cu ajustare </w:t>
      </w:r>
      <w:r w:rsidR="007E6121" w:rsidRPr="00002F25">
        <w:rPr>
          <w:shd w:val="clear" w:color="auto" w:fill="FFFFFF"/>
        </w:rPr>
        <w:t>a imaginii insa de cele mai multe ori este manuala in functie de preferinta utilizatorului</w:t>
      </w:r>
      <w:r w:rsidR="00F642F7" w:rsidRPr="00002F25">
        <w:rPr>
          <w:shd w:val="clear" w:color="auto" w:fill="FFFFFF"/>
        </w:rPr>
        <w:t xml:space="preserve">. </w:t>
      </w:r>
      <w:r w:rsidR="00746D13" w:rsidRPr="00002F25">
        <w:rPr>
          <w:shd w:val="clear" w:color="auto" w:fill="FFFFFF"/>
        </w:rPr>
        <w:t>Un a</w:t>
      </w:r>
      <w:r w:rsidR="00F642F7" w:rsidRPr="00002F25">
        <w:rPr>
          <w:shd w:val="clear" w:color="auto" w:fill="FFFFFF"/>
        </w:rPr>
        <w:t>stfel de exempl</w:t>
      </w:r>
      <w:r w:rsidR="00746D13" w:rsidRPr="00002F25">
        <w:rPr>
          <w:shd w:val="clear" w:color="auto" w:fill="FFFFFF"/>
        </w:rPr>
        <w:t>u</w:t>
      </w:r>
      <w:r w:rsidR="00F642F7" w:rsidRPr="00002F25">
        <w:rPr>
          <w:shd w:val="clear" w:color="auto" w:fill="FFFFFF"/>
        </w:rPr>
        <w:t xml:space="preserve"> </w:t>
      </w:r>
      <w:r w:rsidR="00746D13" w:rsidRPr="00002F25">
        <w:rPr>
          <w:shd w:val="clear" w:color="auto" w:fill="FFFFFF"/>
        </w:rPr>
        <w:t>este</w:t>
      </w:r>
      <w:r w:rsidR="00F642F7" w:rsidRPr="00002F25">
        <w:rPr>
          <w:shd w:val="clear" w:color="auto" w:fill="FFFFFF"/>
        </w:rPr>
        <w:t xml:space="preserve"> Camscanner </w:t>
      </w:r>
      <w:r w:rsidR="00915FBA" w:rsidRPr="00002F25">
        <w:rPr>
          <w:shd w:val="clear" w:color="auto" w:fill="FFFFFF"/>
        </w:rPr>
        <w:t>o aplicatie ce face acest lucru</w:t>
      </w:r>
      <w:r w:rsidR="00E82203" w:rsidRPr="00002F25">
        <w:rPr>
          <w:shd w:val="clear" w:color="auto" w:fill="FFFFFF"/>
        </w:rPr>
        <w:t xml:space="preserve">, ea lucreaza pe baza vectoriala si iti face automat detectia colturilor insa </w:t>
      </w:r>
      <w:r w:rsidR="001E058F" w:rsidRPr="00002F25">
        <w:rPr>
          <w:shd w:val="clear" w:color="auto" w:fill="FFFFFF"/>
        </w:rPr>
        <w:t xml:space="preserve">ai posibilitatea de a </w:t>
      </w:r>
      <w:r w:rsidR="00233461" w:rsidRPr="00002F25">
        <w:rPr>
          <w:shd w:val="clear" w:color="auto" w:fill="FFFFFF"/>
        </w:rPr>
        <w:t>modifica aceste colturi</w:t>
      </w:r>
      <w:r w:rsidR="00096A4A" w:rsidRPr="00002F25">
        <w:rPr>
          <w:shd w:val="clear" w:color="auto" w:fill="FFFFFF"/>
        </w:rPr>
        <w:t xml:space="preserve"> in functie de </w:t>
      </w:r>
      <w:r w:rsidR="008C2E0D" w:rsidRPr="00002F25">
        <w:rPr>
          <w:shd w:val="clear" w:color="auto" w:fill="FFFFFF"/>
        </w:rPr>
        <w:t>nevoia</w:t>
      </w:r>
      <w:r w:rsidR="00746D13" w:rsidRPr="00002F25">
        <w:rPr>
          <w:shd w:val="clear" w:color="auto" w:fill="FFFFFF"/>
        </w:rPr>
        <w:t xml:space="preserve"> utilizatorului.</w:t>
      </w:r>
      <w:r w:rsidR="00023DF5" w:rsidRPr="00002F25">
        <w:rPr>
          <w:shd w:val="clear" w:color="auto" w:fill="FFFFFF"/>
        </w:rPr>
        <w:t xml:space="preserve"> Un alt </w:t>
      </w:r>
      <w:r w:rsidR="00023DF5" w:rsidRPr="00002F25">
        <w:rPr>
          <w:shd w:val="clear" w:color="auto" w:fill="FFFFFF"/>
        </w:rPr>
        <w:lastRenderedPageBreak/>
        <w:t xml:space="preserve">plus pe care aplicatia il are este acela de a modifica </w:t>
      </w:r>
      <w:r w:rsidR="008C2E0D" w:rsidRPr="00002F25">
        <w:rPr>
          <w:shd w:val="clear" w:color="auto" w:fill="FFFFFF"/>
        </w:rPr>
        <w:t>claritatea</w:t>
      </w:r>
      <w:r w:rsidR="00023DF5" w:rsidRPr="00002F25">
        <w:rPr>
          <w:shd w:val="clear" w:color="auto" w:fill="FFFFFF"/>
        </w:rPr>
        <w:t xml:space="preserve"> si dimensiunea pdf</w:t>
      </w:r>
      <w:r w:rsidR="008C2E0D" w:rsidRPr="00002F25">
        <w:rPr>
          <w:shd w:val="clear" w:color="auto" w:fill="FFFFFF"/>
        </w:rPr>
        <w:t>-</w:t>
      </w:r>
      <w:r w:rsidR="00023DF5" w:rsidRPr="00002F25">
        <w:rPr>
          <w:shd w:val="clear" w:color="auto" w:fill="FFFFFF"/>
        </w:rPr>
        <w:t>ului</w:t>
      </w:r>
      <w:r w:rsidR="008C2E0D" w:rsidRPr="00002F25">
        <w:rPr>
          <w:shd w:val="clear" w:color="auto" w:fill="FFFFFF"/>
        </w:rPr>
        <w:t xml:space="preserve"> si de a-l</w:t>
      </w:r>
      <w:r w:rsidR="00023DF5" w:rsidRPr="00002F25">
        <w:rPr>
          <w:shd w:val="clear" w:color="auto" w:fill="FFFFFF"/>
        </w:rPr>
        <w:t xml:space="preserve"> crea in functie de spatiul de stocare pe care utilizatorul doreste sa il ocup</w:t>
      </w:r>
      <w:r w:rsidR="008C2E0D" w:rsidRPr="00002F25">
        <w:rPr>
          <w:shd w:val="clear" w:color="auto" w:fill="FFFFFF"/>
        </w:rPr>
        <w:t>e</w:t>
      </w:r>
      <w:r w:rsidR="00023DF5" w:rsidRPr="00002F25">
        <w:rPr>
          <w:shd w:val="clear" w:color="auto" w:fill="FFFFFF"/>
        </w:rPr>
        <w:t xml:space="preserve"> </w:t>
      </w:r>
      <w:r w:rsidR="00946D51" w:rsidRPr="00002F25">
        <w:rPr>
          <w:shd w:val="clear" w:color="auto" w:fill="FFFFFF"/>
        </w:rPr>
        <w:t>insa asta modifica calitatea imaginii si a scrisului</w:t>
      </w:r>
      <w:r w:rsidR="00183A6D" w:rsidRPr="00002F25">
        <w:rPr>
          <w:shd w:val="clear" w:color="auto" w:fill="FFFFFF"/>
        </w:rPr>
        <w:t xml:space="preserve"> modificandu-se numarul de pixeli utilizat pentru aceeasi rezolutie</w:t>
      </w:r>
      <w:r w:rsidR="00672CB2" w:rsidRPr="00002F25">
        <w:rPr>
          <w:shd w:val="clear" w:color="auto" w:fill="FFFFFF"/>
        </w:rPr>
        <w:t>.</w:t>
      </w:r>
    </w:p>
    <w:p w14:paraId="382A9304" w14:textId="69991B6B" w:rsidR="008C01C1" w:rsidRPr="00002F25" w:rsidRDefault="00273A0F" w:rsidP="00432A49">
      <w:pPr>
        <w:pStyle w:val="IETParagraph"/>
        <w:rPr>
          <w:shd w:val="clear" w:color="auto" w:fill="FFFFFF"/>
        </w:rPr>
      </w:pPr>
      <w:r w:rsidRPr="00002F25">
        <w:rPr>
          <w:shd w:val="clear" w:color="auto" w:fill="FFFFFF"/>
        </w:rPr>
        <w:t>Alte aplicatii asemanatoare sunt:</w:t>
      </w:r>
      <w:r w:rsidR="003045E0" w:rsidRPr="00002F25">
        <w:rPr>
          <w:shd w:val="clear" w:color="auto" w:fill="FFFFFF"/>
        </w:rPr>
        <w:t xml:space="preserve"> Adobe Scan, Microsoft Office Lens</w:t>
      </w:r>
      <w:r w:rsidR="00F1523C" w:rsidRPr="00002F25">
        <w:rPr>
          <w:shd w:val="clear" w:color="auto" w:fill="FFFFFF"/>
        </w:rPr>
        <w:t xml:space="preserve">, </w:t>
      </w:r>
      <w:r w:rsidR="009F2D33" w:rsidRPr="00002F25">
        <w:rPr>
          <w:shd w:val="clear" w:color="auto" w:fill="FFFFFF"/>
        </w:rPr>
        <w:t>Scanner Pro, Office Lens by OneNote</w:t>
      </w:r>
      <w:r w:rsidR="00A005D8" w:rsidRPr="00002F25">
        <w:rPr>
          <w:shd w:val="clear" w:color="auto" w:fill="FFFFFF"/>
        </w:rPr>
        <w:t>, Genius Scan, Scanbot, Tiny Scanner.</w:t>
      </w:r>
      <w:r w:rsidR="009F2D33" w:rsidRPr="00002F25">
        <w:rPr>
          <w:shd w:val="clear" w:color="auto" w:fill="FFFFFF"/>
        </w:rPr>
        <w:t xml:space="preserve"> </w:t>
      </w:r>
    </w:p>
    <w:p w14:paraId="5A133140" w14:textId="27B149B9" w:rsidR="008B023F" w:rsidRPr="00002F25" w:rsidRDefault="004D5F88" w:rsidP="00432A49">
      <w:pPr>
        <w:pStyle w:val="IETHeading1"/>
        <w:jc w:val="both"/>
      </w:pPr>
      <w:r w:rsidRPr="00002F25">
        <w:t xml:space="preserve">Fundamentare teoretică </w:t>
      </w:r>
      <w:r w:rsidRPr="00002F25">
        <w:rPr>
          <w:b w:val="0"/>
          <w:bCs w:val="0"/>
        </w:rPr>
        <w:t>(max 30%)</w:t>
      </w:r>
      <w:r w:rsidR="008B023F" w:rsidRPr="00002F25">
        <w:t xml:space="preserve"> </w:t>
      </w:r>
    </w:p>
    <w:p w14:paraId="5D538F11" w14:textId="06E0365F" w:rsidR="0061300E" w:rsidRPr="00002F25" w:rsidRDefault="0061300E" w:rsidP="00432A49">
      <w:pPr>
        <w:pStyle w:val="IETHeading1"/>
        <w:numPr>
          <w:ilvl w:val="0"/>
          <w:numId w:val="0"/>
        </w:numPr>
        <w:spacing w:line="360" w:lineRule="auto"/>
        <w:ind w:left="360" w:firstLine="360"/>
        <w:jc w:val="both"/>
        <w:rPr>
          <w:rFonts w:ascii="Times New Roman" w:hAnsi="Times New Roman" w:cs="Times New Roman"/>
          <w:b w:val="0"/>
          <w:bCs w:val="0"/>
        </w:rPr>
      </w:pPr>
      <w:r w:rsidRPr="00002F25">
        <w:rPr>
          <w:rFonts w:ascii="Times New Roman" w:hAnsi="Times New Roman" w:cs="Times New Roman"/>
          <w:b w:val="0"/>
          <w:bCs w:val="0"/>
        </w:rPr>
        <w:t>Pentru a realiza scanner-ul a necesitat un algorit</w:t>
      </w:r>
      <w:r w:rsidR="0058682A" w:rsidRPr="00002F25">
        <w:rPr>
          <w:rFonts w:ascii="Times New Roman" w:hAnsi="Times New Roman" w:cs="Times New Roman"/>
          <w:b w:val="0"/>
          <w:bCs w:val="0"/>
        </w:rPr>
        <w:t>m</w:t>
      </w:r>
      <w:r w:rsidRPr="00002F25">
        <w:rPr>
          <w:rFonts w:ascii="Times New Roman" w:hAnsi="Times New Roman" w:cs="Times New Roman"/>
          <w:b w:val="0"/>
          <w:bCs w:val="0"/>
        </w:rPr>
        <w:t xml:space="preserve"> pentru detectia marginilor si pentru aceasta am utilizat “Canny Edge Detection”. Cum imaginea este susceptibila la zgomot primul pas este eliminarea lui cu ajutorul unui filtru gausian 5X5.</w:t>
      </w:r>
      <w:r w:rsidRPr="00002F25">
        <w:t xml:space="preserve"> </w:t>
      </w:r>
      <w:r w:rsidRPr="00002F25">
        <w:rPr>
          <w:rFonts w:ascii="Times New Roman" w:hAnsi="Times New Roman" w:cs="Times New Roman"/>
          <w:b w:val="0"/>
          <w:bCs w:val="0"/>
        </w:rPr>
        <w:t>Imaginea netezită este apoi filtrată cu un nucleu Sobel atât în ​​direcția orizontală, cât și în cea verticală pentru a obține prima derivată în direcția orizontală (Gx) și în direcția verticală (Gy). Din aceste două imagini, putem găsi gradientul marginii și direcția pentru fiecare pixel.</w:t>
      </w:r>
      <w:r w:rsidR="009B2A6B" w:rsidRPr="00002F25">
        <w:rPr>
          <w:rFonts w:ascii="Times New Roman" w:hAnsi="Times New Roman" w:cs="Times New Roman"/>
          <w:b w:val="0"/>
          <w:bCs w:val="0"/>
        </w:rPr>
        <w:t xml:space="preserve"> (site1)</w:t>
      </w:r>
    </w:p>
    <w:p w14:paraId="1F42E4FB" w14:textId="24639FF6" w:rsidR="0061300E" w:rsidRPr="00002F25" w:rsidRDefault="005358BB" w:rsidP="00AE7A5F">
      <w:pPr>
        <w:pStyle w:val="IETHeading1"/>
        <w:numPr>
          <w:ilvl w:val="0"/>
          <w:numId w:val="0"/>
        </w:numPr>
        <w:spacing w:line="360" w:lineRule="auto"/>
        <w:ind w:left="360" w:firstLine="360"/>
        <w:jc w:val="center"/>
        <w:rPr>
          <w:rFonts w:ascii="Times New Roman" w:hAnsi="Times New Roman" w:cs="Times New Roman"/>
          <w:b w:val="0"/>
          <w:bCs w:val="0"/>
        </w:rPr>
      </w:pPr>
      <w:r>
        <w:rPr>
          <w:rFonts w:ascii="Times New Roman" w:hAnsi="Times New Roman" w:cs="Times New Roman"/>
          <w:b w:val="0"/>
          <w:bCs w:val="0"/>
        </w:rPr>
        <w:t xml:space="preserve">                                  </w:t>
      </w:r>
      <w:r w:rsidR="000265B2">
        <w:rPr>
          <w:rFonts w:ascii="Times New Roman" w:hAnsi="Times New Roman" w:cs="Times New Roman"/>
          <w:b w:val="0"/>
          <w:bCs w:val="0"/>
        </w:rPr>
        <w:t xml:space="preserve"> </w:t>
      </w:r>
      <w:r>
        <w:rPr>
          <w:rFonts w:ascii="Times New Roman" w:hAnsi="Times New Roman" w:cs="Times New Roman"/>
          <w:b w:val="0"/>
          <w:bCs w:val="0"/>
        </w:rPr>
        <w:t xml:space="preserve">  </w:t>
      </w:r>
      <w:r w:rsidR="0061300E" w:rsidRPr="00002F25">
        <w:rPr>
          <w:rFonts w:ascii="Times New Roman" w:hAnsi="Times New Roman" w:cs="Times New Roman"/>
          <w:b w:val="0"/>
          <w:bCs w:val="0"/>
        </w:rPr>
        <w:t>Edge_Gradient (G) =</w:t>
      </w:r>
      <m:oMath>
        <m:rad>
          <m:radPr>
            <m:degHide m:val="1"/>
            <m:ctrlPr>
              <w:rPr>
                <w:rFonts w:ascii="Cambria Math" w:hAnsi="Cambria Math" w:cs="Times New Roman"/>
                <w:b w:val="0"/>
                <w:bCs w:val="0"/>
                <w:i/>
              </w:rPr>
            </m:ctrlPr>
          </m:radPr>
          <m:deg/>
          <m:e>
            <m:sSubSup>
              <m:sSubSupPr>
                <m:ctrlPr>
                  <w:rPr>
                    <w:rFonts w:ascii="Cambria Math" w:hAnsi="Cambria Math" w:cs="Times New Roman"/>
                    <w:b w:val="0"/>
                    <w:bCs w:val="0"/>
                    <w:i/>
                  </w:rPr>
                </m:ctrlPr>
              </m:sSubSupPr>
              <m:e>
                <m:r>
                  <m:rPr>
                    <m:sty m:val="bi"/>
                  </m:rPr>
                  <w:rPr>
                    <w:rFonts w:ascii="Cambria Math" w:hAnsi="Cambria Math"/>
                  </w:rPr>
                  <m:t>G</m:t>
                </m:r>
              </m:e>
              <m:sub>
                <m:r>
                  <m:rPr>
                    <m:sty m:val="bi"/>
                  </m:rPr>
                  <w:rPr>
                    <w:rFonts w:ascii="Cambria Math" w:hAnsi="Cambria Math"/>
                  </w:rPr>
                  <m:t>x</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cs="Times New Roman"/>
                    <w:b w:val="0"/>
                    <w:bCs w:val="0"/>
                    <w:i/>
                  </w:rPr>
                </m:ctrlPr>
              </m:sSubSupPr>
              <m:e>
                <m:r>
                  <m:rPr>
                    <m:sty m:val="bi"/>
                  </m:rPr>
                  <w:rPr>
                    <w:rFonts w:ascii="Cambria Math" w:hAnsi="Cambria Math"/>
                  </w:rPr>
                  <m:t>G</m:t>
                </m:r>
              </m:e>
              <m:sub>
                <m:r>
                  <m:rPr>
                    <m:sty m:val="bi"/>
                  </m:rPr>
                  <w:rPr>
                    <w:rFonts w:ascii="Cambria Math" w:hAnsi="Cambria Math"/>
                  </w:rPr>
                  <m:t>y</m:t>
                </m:r>
              </m:sub>
              <m:sup>
                <m:r>
                  <m:rPr>
                    <m:sty m:val="bi"/>
                  </m:rPr>
                  <w:rPr>
                    <w:rFonts w:ascii="Cambria Math" w:hAnsi="Cambria Math"/>
                  </w:rPr>
                  <m:t>2</m:t>
                </m:r>
              </m:sup>
            </m:sSubSup>
          </m:e>
        </m:rad>
      </m:oMath>
      <w:r w:rsidR="0055225F" w:rsidRPr="00002F25">
        <w:rPr>
          <w:rFonts w:ascii="Times New Roman" w:hAnsi="Times New Roman" w:cs="Times New Roman"/>
          <w:b w:val="0"/>
          <w:bCs w:val="0"/>
        </w:rPr>
        <w:t xml:space="preserve">                                                    (3.1)</w:t>
      </w:r>
    </w:p>
    <w:p w14:paraId="6A1E6C8F" w14:textId="16386785" w:rsidR="0061300E" w:rsidRPr="00002F25" w:rsidRDefault="005358BB" w:rsidP="00AE7A5F">
      <w:pPr>
        <w:pStyle w:val="IETHeading1"/>
        <w:numPr>
          <w:ilvl w:val="0"/>
          <w:numId w:val="0"/>
        </w:numPr>
        <w:spacing w:line="360" w:lineRule="auto"/>
        <w:ind w:left="360" w:firstLine="360"/>
        <w:jc w:val="center"/>
        <w:rPr>
          <w:rFonts w:ascii="Times New Roman" w:hAnsi="Times New Roman" w:cs="Times New Roman"/>
          <w:b w:val="0"/>
          <w:bCs w:val="0"/>
        </w:rPr>
      </w:pPr>
      <w:r>
        <w:rPr>
          <w:rFonts w:ascii="Times New Roman" w:hAnsi="Times New Roman" w:cs="Times New Roman"/>
          <w:b w:val="0"/>
          <w:bCs w:val="0"/>
        </w:rPr>
        <w:t xml:space="preserve">                                     </w:t>
      </w:r>
      <w:r w:rsidR="0061300E" w:rsidRPr="00002F25">
        <w:rPr>
          <w:rFonts w:ascii="Times New Roman" w:hAnsi="Times New Roman" w:cs="Times New Roman"/>
          <w:b w:val="0"/>
          <w:bCs w:val="0"/>
        </w:rPr>
        <w:t>Angle (</w:t>
      </w:r>
      <m:oMath>
        <m:r>
          <m:rPr>
            <m:sty m:val="bi"/>
          </m:rPr>
          <w:rPr>
            <w:rFonts w:ascii="Cambria Math" w:hAnsi="Cambria Math" w:cs="Times New Roman"/>
          </w:rPr>
          <m:t>θ</m:t>
        </m:r>
      </m:oMath>
      <w:r w:rsidR="0061300E" w:rsidRPr="00002F25">
        <w:rPr>
          <w:rFonts w:ascii="Times New Roman" w:hAnsi="Times New Roman" w:cs="Times New Roman"/>
          <w:b w:val="0"/>
          <w:bCs w:val="0"/>
        </w:rPr>
        <w:t>) = tan</w:t>
      </w:r>
      <w:r w:rsidR="0061300E" w:rsidRPr="00002F25">
        <w:rPr>
          <w:rFonts w:ascii="Times New Roman" w:hAnsi="Times New Roman" w:cs="Times New Roman"/>
          <w:b w:val="0"/>
          <w:bCs w:val="0"/>
          <w:vertAlign w:val="superscript"/>
        </w:rPr>
        <w:t>-1</w:t>
      </w:r>
      <m:oMath>
        <m:d>
          <m:dPr>
            <m:ctrlPr>
              <w:rPr>
                <w:rFonts w:ascii="Cambria Math" w:hAnsi="Cambria Math" w:cs="Times New Roman"/>
                <w:b w:val="0"/>
                <w:bCs w:val="0"/>
                <w:i/>
                <w:vertAlign w:val="superscript"/>
              </w:rPr>
            </m:ctrlPr>
          </m:dPr>
          <m:e>
            <m:f>
              <m:fPr>
                <m:ctrlPr>
                  <w:rPr>
                    <w:rFonts w:ascii="Cambria Math" w:hAnsi="Cambria Math" w:cs="Times New Roman"/>
                    <w:b w:val="0"/>
                    <w:bCs w:val="0"/>
                    <w:i/>
                    <w:vertAlign w:val="superscript"/>
                  </w:rPr>
                </m:ctrlPr>
              </m:fPr>
              <m:num>
                <m:sSub>
                  <m:sSubPr>
                    <m:ctrlPr>
                      <w:rPr>
                        <w:rFonts w:ascii="Cambria Math" w:hAnsi="Cambria Math" w:cs="Times New Roman"/>
                        <w:b w:val="0"/>
                        <w:bCs w:val="0"/>
                        <w:i/>
                        <w:vertAlign w:val="superscript"/>
                      </w:rPr>
                    </m:ctrlPr>
                  </m:sSubPr>
                  <m:e>
                    <m:r>
                      <m:rPr>
                        <m:sty m:val="bi"/>
                      </m:rPr>
                      <w:rPr>
                        <w:rFonts w:ascii="Cambria Math" w:hAnsi="Cambria Math"/>
                        <w:vertAlign w:val="superscript"/>
                      </w:rPr>
                      <m:t>G</m:t>
                    </m:r>
                  </m:e>
                  <m:sub>
                    <m:r>
                      <m:rPr>
                        <m:sty m:val="bi"/>
                      </m:rPr>
                      <w:rPr>
                        <w:rFonts w:ascii="Cambria Math" w:hAnsi="Cambria Math"/>
                        <w:vertAlign w:val="superscript"/>
                      </w:rPr>
                      <m:t>y</m:t>
                    </m:r>
                  </m:sub>
                </m:sSub>
              </m:num>
              <m:den>
                <m:r>
                  <m:rPr>
                    <m:sty m:val="bi"/>
                  </m:rPr>
                  <w:rPr>
                    <w:rFonts w:ascii="Cambria Math" w:hAnsi="Cambria Math"/>
                    <w:vertAlign w:val="superscript"/>
                  </w:rPr>
                  <m:t>Gx</m:t>
                </m:r>
              </m:den>
            </m:f>
          </m:e>
        </m:d>
      </m:oMath>
      <w:r w:rsidR="0055225F" w:rsidRPr="00002F25">
        <w:rPr>
          <w:rFonts w:ascii="Times New Roman" w:hAnsi="Times New Roman" w:cs="Times New Roman"/>
          <w:b w:val="0"/>
          <w:bCs w:val="0"/>
          <w:vertAlign w:val="superscript"/>
        </w:rPr>
        <w:t xml:space="preserve"> </w:t>
      </w:r>
      <w:r w:rsidR="0055225F" w:rsidRPr="00002F25">
        <w:rPr>
          <w:rFonts w:ascii="Times New Roman" w:hAnsi="Times New Roman" w:cs="Times New Roman"/>
          <w:b w:val="0"/>
          <w:bCs w:val="0"/>
        </w:rPr>
        <w:t xml:space="preserve">                                                                    (3.2)</w:t>
      </w:r>
    </w:p>
    <w:p w14:paraId="6617EBC9" w14:textId="77777777" w:rsidR="005358BB" w:rsidRDefault="00066103" w:rsidP="005358BB">
      <w:pPr>
        <w:pStyle w:val="IETHeading1"/>
        <w:numPr>
          <w:ilvl w:val="0"/>
          <w:numId w:val="0"/>
        </w:numPr>
        <w:spacing w:line="360" w:lineRule="auto"/>
        <w:ind w:left="360" w:firstLine="360"/>
        <w:jc w:val="both"/>
        <w:rPr>
          <w:rFonts w:ascii="Times New Roman" w:hAnsi="Times New Roman" w:cs="Times New Roman"/>
          <w:b w:val="0"/>
          <w:bCs w:val="0"/>
        </w:rPr>
      </w:pPr>
      <w:r w:rsidRPr="00002F25">
        <w:rPr>
          <w:rFonts w:ascii="Times New Roman" w:hAnsi="Times New Roman" w:cs="Times New Roman"/>
          <w:b w:val="0"/>
          <w:bCs w:val="0"/>
        </w:rPr>
        <w:t>Direcția gradientului este întotdeauna perpendiculară pe margini si este rotunjit la unul dintre cele patru unghiuri reprezentând direcțiile verticale, orizontale și două diagonale.</w:t>
      </w:r>
      <w:r w:rsidR="009B2A6B" w:rsidRPr="00002F25">
        <w:rPr>
          <w:rFonts w:ascii="Times New Roman" w:hAnsi="Times New Roman" w:cs="Times New Roman"/>
          <w:b w:val="0"/>
          <w:bCs w:val="0"/>
        </w:rPr>
        <w:t xml:space="preserve"> (site2)</w:t>
      </w:r>
    </w:p>
    <w:p w14:paraId="7BF346F9" w14:textId="19C999A4" w:rsidR="00066103" w:rsidRPr="00002F25" w:rsidRDefault="00066103" w:rsidP="005358BB">
      <w:pPr>
        <w:pStyle w:val="IETHeading1"/>
        <w:numPr>
          <w:ilvl w:val="0"/>
          <w:numId w:val="0"/>
        </w:numPr>
        <w:spacing w:line="360" w:lineRule="auto"/>
        <w:ind w:left="360" w:firstLine="360"/>
        <w:jc w:val="both"/>
        <w:rPr>
          <w:rFonts w:ascii="Times New Roman" w:hAnsi="Times New Roman" w:cs="Times New Roman"/>
          <w:b w:val="0"/>
          <w:bCs w:val="0"/>
        </w:rPr>
      </w:pPr>
      <w:r w:rsidRPr="00002F25">
        <w:rPr>
          <w:rFonts w:ascii="Times New Roman" w:hAnsi="Times New Roman" w:cs="Times New Roman"/>
          <w:b w:val="0"/>
          <w:bCs w:val="0"/>
        </w:rPr>
        <w:t>In urma obtinerii marimii si directiei gradientului, se realizeaza o verificare complete a imaginii pentru a elimina orice pixel nedorit care ar putea sa nu constituie marginea. Pentru acest lucru, se verifica la fiecare pixel in vecinatatea sa daca este maxim local in directia gradientului.</w:t>
      </w:r>
    </w:p>
    <w:p w14:paraId="408DAE0F" w14:textId="3A498469" w:rsidR="00066103" w:rsidRPr="00002F25" w:rsidRDefault="005358BB" w:rsidP="00432A49">
      <w:pPr>
        <w:pStyle w:val="IETHeading1"/>
        <w:numPr>
          <w:ilvl w:val="0"/>
          <w:numId w:val="0"/>
        </w:numPr>
        <w:spacing w:line="360" w:lineRule="auto"/>
        <w:ind w:left="360" w:hanging="360"/>
        <w:jc w:val="both"/>
        <w:rPr>
          <w:rFonts w:ascii="Times New Roman" w:hAnsi="Times New Roman" w:cs="Times New Roman"/>
          <w:b w:val="0"/>
          <w:bCs w:val="0"/>
        </w:rPr>
      </w:pPr>
      <w:r w:rsidRPr="00002F25">
        <w:rPr>
          <w:rFonts w:ascii="Times New Roman" w:hAnsi="Times New Roman" w:cs="Times New Roman"/>
          <w:b w:val="0"/>
          <w:bCs w:val="0"/>
          <w:noProof/>
        </w:rPr>
        <mc:AlternateContent>
          <mc:Choice Requires="wps">
            <w:drawing>
              <wp:anchor distT="0" distB="0" distL="114300" distR="114300" simplePos="0" relativeHeight="251667456" behindDoc="1" locked="0" layoutInCell="1" allowOverlap="1" wp14:anchorId="2C4A43F0" wp14:editId="267E0EDA">
                <wp:simplePos x="0" y="0"/>
                <wp:positionH relativeFrom="column">
                  <wp:posOffset>2296795</wp:posOffset>
                </wp:positionH>
                <wp:positionV relativeFrom="paragraph">
                  <wp:posOffset>303530</wp:posOffset>
                </wp:positionV>
                <wp:extent cx="411480" cy="727710"/>
                <wp:effectExtent l="0" t="0" r="26670" b="15240"/>
                <wp:wrapNone/>
                <wp:docPr id="29493249" name="Dreptunghi 5"/>
                <wp:cNvGraphicFramePr/>
                <a:graphic xmlns:a="http://schemas.openxmlformats.org/drawingml/2006/main">
                  <a:graphicData uri="http://schemas.microsoft.com/office/word/2010/wordprocessingShape">
                    <wps:wsp>
                      <wps:cNvSpPr/>
                      <wps:spPr>
                        <a:xfrm>
                          <a:off x="0" y="0"/>
                          <a:ext cx="411480" cy="72771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95815" id="Dreptunghi 5" o:spid="_x0000_s1026" style="position:absolute;margin-left:180.85pt;margin-top:23.9pt;width:32.4pt;height:57.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" fillcolor="#9bbb59 [3206]" strokecolor="#171d0c [486]" strokeweight="2pt"/>
            </w:pict>
          </mc:Fallback>
        </mc:AlternateContent>
      </w:r>
      <w:r w:rsidRPr="00002F25">
        <w:rPr>
          <w:rFonts w:ascii="Times New Roman" w:hAnsi="Times New Roman" w:cs="Times New Roman"/>
          <w:b w:val="0"/>
          <w:bCs w:val="0"/>
          <w:noProof/>
        </w:rPr>
        <mc:AlternateContent>
          <mc:Choice Requires="wps">
            <w:drawing>
              <wp:anchor distT="0" distB="0" distL="114300" distR="114300" simplePos="0" relativeHeight="251660288" behindDoc="0" locked="0" layoutInCell="1" allowOverlap="1" wp14:anchorId="3754D1C9" wp14:editId="503121AC">
                <wp:simplePos x="0" y="0"/>
                <wp:positionH relativeFrom="column">
                  <wp:posOffset>2704465</wp:posOffset>
                </wp:positionH>
                <wp:positionV relativeFrom="paragraph">
                  <wp:posOffset>170180</wp:posOffset>
                </wp:positionV>
                <wp:extent cx="0" cy="1028700"/>
                <wp:effectExtent l="95250" t="19050" r="76200" b="95250"/>
                <wp:wrapNone/>
                <wp:docPr id="546723376" name="Conector drept cu săgeată 2"/>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01442A55" id="_x0000_t32" coordsize="21600,21600" o:spt="32" o:oned="t" path="m,l21600,21600e" filled="f">
                <v:path arrowok="t" fillok="f" o:connecttype="none"/>
                <o:lock v:ext="edit" shapetype="t"/>
              </v:shapetype>
              <v:shape id="Conector drept cu săgeată 2" o:spid="_x0000_s1026" type="#_x0000_t32" style="position:absolute;margin-left:212.95pt;margin-top:13.4pt;width:0;height:8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" strokecolor="black [3200]" strokeweight="2pt">
                <v:stroke endarrow="block"/>
                <v:shadow on="t" color="black" opacity="24903f" origin=",.5" offset="0,.55556mm"/>
              </v:shape>
            </w:pict>
          </mc:Fallback>
        </mc:AlternateContent>
      </w:r>
      <w:r w:rsidRPr="00002F25">
        <w:rPr>
          <w:rFonts w:ascii="Times New Roman" w:hAnsi="Times New Roman" w:cs="Times New Roman"/>
          <w:b w:val="0"/>
          <w:bCs w:val="0"/>
          <w:noProof/>
        </w:rPr>
        <mc:AlternateContent>
          <mc:Choice Requires="wps">
            <w:drawing>
              <wp:anchor distT="0" distB="0" distL="114300" distR="114300" simplePos="0" relativeHeight="251661312" behindDoc="0" locked="0" layoutInCell="1" allowOverlap="1" wp14:anchorId="4B54FCD9" wp14:editId="51956C6B">
                <wp:simplePos x="0" y="0"/>
                <wp:positionH relativeFrom="column">
                  <wp:posOffset>2704465</wp:posOffset>
                </wp:positionH>
                <wp:positionV relativeFrom="paragraph">
                  <wp:posOffset>307340</wp:posOffset>
                </wp:positionV>
                <wp:extent cx="0" cy="670560"/>
                <wp:effectExtent l="76200" t="19050" r="76200" b="91440"/>
                <wp:wrapNone/>
                <wp:docPr id="2097801207" name="Conector drept 3"/>
                <wp:cNvGraphicFramePr/>
                <a:graphic xmlns:a="http://schemas.openxmlformats.org/drawingml/2006/main">
                  <a:graphicData uri="http://schemas.microsoft.com/office/word/2010/wordprocessingShape">
                    <wps:wsp>
                      <wps:cNvCnPr/>
                      <wps:spPr>
                        <a:xfrm flipH="1">
                          <a:off x="0" y="0"/>
                          <a:ext cx="0" cy="670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463AB" id="Conector drept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24.2pt" to="212.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" strokecolor="black [3200]" strokeweight="3pt">
                <v:shadow on="t" color="black" opacity="22937f" origin=",.5" offset="0,.63889mm"/>
              </v:line>
            </w:pict>
          </mc:Fallback>
        </mc:AlternateContent>
      </w:r>
    </w:p>
    <w:p w14:paraId="1AED639A" w14:textId="398C2D7C" w:rsidR="00066103" w:rsidRPr="00002F25" w:rsidRDefault="00F62429" w:rsidP="005358BB">
      <w:pPr>
        <w:pStyle w:val="IETHeading1"/>
        <w:numPr>
          <w:ilvl w:val="0"/>
          <w:numId w:val="0"/>
        </w:numPr>
        <w:spacing w:line="360" w:lineRule="auto"/>
        <w:ind w:left="360" w:hanging="360"/>
        <w:jc w:val="center"/>
        <w:rPr>
          <w:rFonts w:ascii="Times New Roman" w:hAnsi="Times New Roman" w:cs="Times New Roman"/>
          <w:b w:val="0"/>
          <w:bCs w:val="0"/>
        </w:rPr>
      </w:pPr>
      <w:r w:rsidRPr="00002F25">
        <w:rPr>
          <w:rFonts w:ascii="Times New Roman" w:hAnsi="Times New Roman" w:cs="Times New Roman"/>
          <w:b w:val="0"/>
          <w:bCs w:val="0"/>
          <w:noProof/>
        </w:rPr>
        <mc:AlternateContent>
          <mc:Choice Requires="wps">
            <w:drawing>
              <wp:anchor distT="0" distB="0" distL="114300" distR="114300" simplePos="0" relativeHeight="251666432" behindDoc="0" locked="0" layoutInCell="1" allowOverlap="1" wp14:anchorId="41081DEE" wp14:editId="68DD1910">
                <wp:simplePos x="0" y="0"/>
                <wp:positionH relativeFrom="column">
                  <wp:posOffset>2872740</wp:posOffset>
                </wp:positionH>
                <wp:positionV relativeFrom="paragraph">
                  <wp:posOffset>266700</wp:posOffset>
                </wp:positionV>
                <wp:extent cx="99060" cy="91440"/>
                <wp:effectExtent l="0" t="0" r="15240" b="22860"/>
                <wp:wrapNone/>
                <wp:docPr id="1996683694" name="Oval 4"/>
                <wp:cNvGraphicFramePr/>
                <a:graphic xmlns:a="http://schemas.openxmlformats.org/drawingml/2006/main">
                  <a:graphicData uri="http://schemas.microsoft.com/office/word/2010/wordprocessingShape">
                    <wps:wsp>
                      <wps:cNvSpPr/>
                      <wps:spPr>
                        <a:xfrm>
                          <a:off x="0" y="0"/>
                          <a:ext cx="99060" cy="91440"/>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1D1DB" id="Oval 4" o:spid="_x0000_s1026" style="position:absolute;margin-left:226.2pt;margin-top:21pt;width:7.8pt;height:7.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" fillcolor="#c0504d [3205]" strokecolor="#1d0a0a [485]" strokeweight="2pt"/>
            </w:pict>
          </mc:Fallback>
        </mc:AlternateContent>
      </w:r>
      <w:r w:rsidRPr="00002F25">
        <w:rPr>
          <w:rFonts w:ascii="Times New Roman" w:hAnsi="Times New Roman" w:cs="Times New Roman"/>
          <w:b w:val="0"/>
          <w:bCs w:val="0"/>
          <w:noProof/>
        </w:rPr>
        <mc:AlternateContent>
          <mc:Choice Requires="wps">
            <w:drawing>
              <wp:anchor distT="0" distB="0" distL="114300" distR="114300" simplePos="0" relativeHeight="251664384" behindDoc="0" locked="0" layoutInCell="1" allowOverlap="1" wp14:anchorId="5EA153A0" wp14:editId="14DB3924">
                <wp:simplePos x="0" y="0"/>
                <wp:positionH relativeFrom="column">
                  <wp:posOffset>2575560</wp:posOffset>
                </wp:positionH>
                <wp:positionV relativeFrom="paragraph">
                  <wp:posOffset>289560</wp:posOffset>
                </wp:positionV>
                <wp:extent cx="99060" cy="91440"/>
                <wp:effectExtent l="0" t="0" r="15240" b="22860"/>
                <wp:wrapNone/>
                <wp:docPr id="1521442283" name="Oval 4"/>
                <wp:cNvGraphicFramePr/>
                <a:graphic xmlns:a="http://schemas.openxmlformats.org/drawingml/2006/main">
                  <a:graphicData uri="http://schemas.microsoft.com/office/word/2010/wordprocessingShape">
                    <wps:wsp>
                      <wps:cNvSpPr/>
                      <wps:spPr>
                        <a:xfrm>
                          <a:off x="0" y="0"/>
                          <a:ext cx="99060" cy="91440"/>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F2BEF" id="Oval 4" o:spid="_x0000_s1026" style="position:absolute;margin-left:202.8pt;margin-top:22.8pt;width:7.8pt;height: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" fillcolor="#c0504d [3205]" strokecolor="#1d0a0a [485]" strokeweight="2pt"/>
            </w:pict>
          </mc:Fallback>
        </mc:AlternateContent>
      </w:r>
      <w:r w:rsidR="005358BB" w:rsidRPr="00002F25">
        <w:rPr>
          <w:rFonts w:ascii="Times New Roman" w:hAnsi="Times New Roman" w:cs="Times New Roman"/>
          <w:b w:val="0"/>
          <w:bCs w:val="0"/>
          <w:noProof/>
        </w:rPr>
        <mc:AlternateContent>
          <mc:Choice Requires="wps">
            <w:drawing>
              <wp:anchor distT="0" distB="0" distL="114300" distR="114300" simplePos="0" relativeHeight="251662336" behindDoc="0" locked="0" layoutInCell="1" allowOverlap="1" wp14:anchorId="5DB85688" wp14:editId="4D3D3685">
                <wp:simplePos x="0" y="0"/>
                <wp:positionH relativeFrom="column">
                  <wp:posOffset>2266315</wp:posOffset>
                </wp:positionH>
                <wp:positionV relativeFrom="paragraph">
                  <wp:posOffset>276860</wp:posOffset>
                </wp:positionV>
                <wp:extent cx="99060" cy="91440"/>
                <wp:effectExtent l="0" t="0" r="15240" b="22860"/>
                <wp:wrapNone/>
                <wp:docPr id="2055949707" name="Oval 4"/>
                <wp:cNvGraphicFramePr/>
                <a:graphic xmlns:a="http://schemas.openxmlformats.org/drawingml/2006/main">
                  <a:graphicData uri="http://schemas.microsoft.com/office/word/2010/wordprocessingShape">
                    <wps:wsp>
                      <wps:cNvSpPr/>
                      <wps:spPr>
                        <a:xfrm>
                          <a:off x="0" y="0"/>
                          <a:ext cx="99060" cy="91440"/>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5366C4" id="Oval 4" o:spid="_x0000_s1026" style="position:absolute;margin-left:178.45pt;margin-top:21.8pt;width:7.8pt;height: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" fillcolor="#c0504d [3205]" strokecolor="#1d0a0a [485]" strokeweight="2pt"/>
            </w:pict>
          </mc:Fallback>
        </mc:AlternateContent>
      </w:r>
      <w:r w:rsidR="005358BB" w:rsidRPr="00002F25">
        <w:rPr>
          <w:rFonts w:ascii="Times New Roman" w:hAnsi="Times New Roman" w:cs="Times New Roman"/>
          <w:b w:val="0"/>
          <w:bCs w:val="0"/>
          <w:noProof/>
        </w:rPr>
        <mc:AlternateContent>
          <mc:Choice Requires="wps">
            <w:drawing>
              <wp:anchor distT="0" distB="0" distL="114300" distR="114300" simplePos="0" relativeHeight="251659264" behindDoc="0" locked="0" layoutInCell="1" allowOverlap="1" wp14:anchorId="2510F335" wp14:editId="6ACEE281">
                <wp:simplePos x="0" y="0"/>
                <wp:positionH relativeFrom="column">
                  <wp:posOffset>2075815</wp:posOffset>
                </wp:positionH>
                <wp:positionV relativeFrom="paragraph">
                  <wp:posOffset>313690</wp:posOffset>
                </wp:positionV>
                <wp:extent cx="1143000" cy="0"/>
                <wp:effectExtent l="38100" t="76200" r="38100" b="133350"/>
                <wp:wrapNone/>
                <wp:docPr id="1431611054" name="Conector drept cu săgeată 1"/>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F5E1" id="Conector drept cu săgeată 1" o:spid="_x0000_s1026" type="#_x0000_t32" style="position:absolute;margin-left:163.45pt;margin-top:24.7pt;width:9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" strokecolor="black [3200]" strokeweight="2pt">
                <v:stroke endarrow="block"/>
                <v:shadow on="t" color="black" opacity="24903f" origin=",.5" offset="0,.55556mm"/>
              </v:shape>
            </w:pict>
          </mc:Fallback>
        </mc:AlternateContent>
      </w:r>
      <w:r w:rsidR="00066103" w:rsidRPr="00002F25">
        <w:rPr>
          <w:rFonts w:ascii="Times New Roman" w:hAnsi="Times New Roman" w:cs="Times New Roman"/>
          <w:b w:val="0"/>
          <w:bCs w:val="0"/>
        </w:rPr>
        <w:t xml:space="preserve">C      A      B  </w:t>
      </w:r>
      <w:r w:rsidR="009B2A6B" w:rsidRPr="00002F25">
        <w:rPr>
          <w:rFonts w:ascii="Times New Roman" w:hAnsi="Times New Roman" w:cs="Times New Roman"/>
          <w:b w:val="0"/>
          <w:bCs w:val="0"/>
        </w:rPr>
        <w:t xml:space="preserve">   </w:t>
      </w:r>
      <w:r w:rsidR="00066103" w:rsidRPr="00002F25">
        <w:rPr>
          <w:rFonts w:ascii="Times New Roman" w:hAnsi="Times New Roman" w:cs="Times New Roman"/>
          <w:b w:val="0"/>
          <w:bCs w:val="0"/>
        </w:rPr>
        <w:t>Gradient direction</w:t>
      </w:r>
    </w:p>
    <w:p w14:paraId="451D31E3" w14:textId="399F751F" w:rsidR="007F4B34" w:rsidRDefault="007F4B34" w:rsidP="005358BB">
      <w:pPr>
        <w:pStyle w:val="IETHeading1"/>
        <w:numPr>
          <w:ilvl w:val="0"/>
          <w:numId w:val="0"/>
        </w:numPr>
        <w:spacing w:line="360" w:lineRule="auto"/>
        <w:rPr>
          <w:rFonts w:ascii="Times New Roman" w:hAnsi="Times New Roman" w:cs="Times New Roman"/>
          <w:b w:val="0"/>
          <w:bCs w:val="0"/>
        </w:rPr>
      </w:pPr>
    </w:p>
    <w:p w14:paraId="6A5F5328" w14:textId="13048E17" w:rsidR="0055225F" w:rsidRPr="00002F25" w:rsidRDefault="0055225F" w:rsidP="007F4B34">
      <w:pPr>
        <w:pStyle w:val="IETHeading1"/>
        <w:numPr>
          <w:ilvl w:val="0"/>
          <w:numId w:val="0"/>
        </w:numPr>
        <w:spacing w:line="360" w:lineRule="auto"/>
        <w:ind w:left="360" w:hanging="360"/>
        <w:jc w:val="center"/>
        <w:rPr>
          <w:rFonts w:ascii="Times New Roman" w:hAnsi="Times New Roman" w:cs="Times New Roman"/>
          <w:b w:val="0"/>
          <w:bCs w:val="0"/>
        </w:rPr>
      </w:pPr>
      <w:r w:rsidRPr="00002F25">
        <w:rPr>
          <w:rFonts w:ascii="Times New Roman" w:hAnsi="Times New Roman" w:cs="Times New Roman"/>
          <w:b w:val="0"/>
          <w:bCs w:val="0"/>
        </w:rPr>
        <w:t>Figura 3.1</w:t>
      </w:r>
      <w:r w:rsidR="005358BB">
        <w:rPr>
          <w:rFonts w:ascii="Times New Roman" w:hAnsi="Times New Roman" w:cs="Times New Roman"/>
          <w:b w:val="0"/>
          <w:bCs w:val="0"/>
        </w:rPr>
        <w:t xml:space="preserve"> Directia Gradientului</w:t>
      </w:r>
    </w:p>
    <w:p w14:paraId="6631B91D" w14:textId="77777777" w:rsidR="007F4B34" w:rsidRDefault="00066103" w:rsidP="007F4B34">
      <w:pPr>
        <w:pStyle w:val="IETHeading1"/>
        <w:numPr>
          <w:ilvl w:val="0"/>
          <w:numId w:val="0"/>
        </w:numPr>
        <w:spacing w:line="360" w:lineRule="auto"/>
        <w:ind w:left="360" w:hanging="360"/>
        <w:jc w:val="both"/>
        <w:rPr>
          <w:rFonts w:ascii="Times New Roman" w:hAnsi="Times New Roman" w:cs="Times New Roman"/>
          <w:b w:val="0"/>
          <w:bCs w:val="0"/>
        </w:rPr>
      </w:pPr>
      <w:r w:rsidRPr="00002F25">
        <w:rPr>
          <w:rFonts w:ascii="Times New Roman" w:hAnsi="Times New Roman" w:cs="Times New Roman"/>
          <w:b w:val="0"/>
          <w:bCs w:val="0"/>
        </w:rPr>
        <w:tab/>
      </w:r>
      <w:r w:rsidRPr="00002F25">
        <w:rPr>
          <w:rFonts w:ascii="Times New Roman" w:hAnsi="Times New Roman" w:cs="Times New Roman"/>
          <w:b w:val="0"/>
          <w:bCs w:val="0"/>
        </w:rPr>
        <w:tab/>
      </w:r>
      <w:r w:rsidR="00F84E97" w:rsidRPr="00002F25">
        <w:rPr>
          <w:rFonts w:ascii="Times New Roman" w:hAnsi="Times New Roman" w:cs="Times New Roman"/>
          <w:b w:val="0"/>
          <w:bCs w:val="0"/>
        </w:rPr>
        <w:t xml:space="preserve">Punctul A este pe margine (în direcție verticală). Direcția gradientului este normală față de margine. Punctele B și C sunt în direcții de gradient. Deci punctul A este verificat cu punctele B și C pentru a </w:t>
      </w:r>
      <w:r w:rsidR="00F84E97" w:rsidRPr="00002F25">
        <w:rPr>
          <w:rFonts w:ascii="Times New Roman" w:hAnsi="Times New Roman" w:cs="Times New Roman"/>
          <w:b w:val="0"/>
          <w:bCs w:val="0"/>
        </w:rPr>
        <w:lastRenderedPageBreak/>
        <w:t>vedea dacă formează un maxim local. Dacă da, este luat în considerare pentru următoarea etapă, în caz contrar, este suprimat (pus la zero).</w:t>
      </w:r>
      <w:r w:rsidR="009B2A6B" w:rsidRPr="00002F25">
        <w:rPr>
          <w:rFonts w:ascii="Times New Roman" w:hAnsi="Times New Roman" w:cs="Times New Roman"/>
          <w:b w:val="0"/>
          <w:bCs w:val="0"/>
        </w:rPr>
        <w:t xml:space="preserve"> (site3)</w:t>
      </w:r>
      <w:r w:rsidR="007F4B34">
        <w:rPr>
          <w:rFonts w:ascii="Times New Roman" w:hAnsi="Times New Roman" w:cs="Times New Roman"/>
          <w:b w:val="0"/>
          <w:bCs w:val="0"/>
        </w:rPr>
        <w:t xml:space="preserve"> </w:t>
      </w:r>
    </w:p>
    <w:p w14:paraId="009B1847" w14:textId="014997C5" w:rsidR="00F84E97" w:rsidRPr="00002F25" w:rsidRDefault="00F84E97" w:rsidP="007F4B34">
      <w:pPr>
        <w:pStyle w:val="IETHeading1"/>
        <w:numPr>
          <w:ilvl w:val="0"/>
          <w:numId w:val="0"/>
        </w:numPr>
        <w:spacing w:line="360" w:lineRule="auto"/>
        <w:ind w:left="360" w:firstLine="360"/>
        <w:jc w:val="both"/>
        <w:rPr>
          <w:rFonts w:ascii="Times New Roman" w:hAnsi="Times New Roman" w:cs="Times New Roman"/>
          <w:b w:val="0"/>
          <w:bCs w:val="0"/>
        </w:rPr>
      </w:pPr>
      <w:r w:rsidRPr="00002F25">
        <w:rPr>
          <w:rFonts w:ascii="Times New Roman" w:hAnsi="Times New Roman" w:cs="Times New Roman"/>
          <w:b w:val="0"/>
          <w:bCs w:val="0"/>
        </w:rPr>
        <w:t xml:space="preserve">Această etapă decide care sunt toate marginile sunt cu adevărat margini și care nu sunt. Pentru aceasta, avem nevoie de două valori de prag, minVal și maxVal. Orice muchii cu gradient de intensitate mai mare decât maxVal sunt cu siguranță margini, iar cele sub minVal sunt sigur non-margini, deci </w:t>
      </w:r>
      <w:r w:rsidR="00F8604A" w:rsidRPr="00002F25">
        <w:rPr>
          <w:rFonts w:ascii="Times New Roman" w:hAnsi="Times New Roman" w:cs="Times New Roman"/>
          <w:b w:val="0"/>
          <w:bCs w:val="0"/>
        </w:rPr>
        <w:t>ignorate</w:t>
      </w:r>
      <w:r w:rsidRPr="00002F25">
        <w:rPr>
          <w:rFonts w:ascii="Times New Roman" w:hAnsi="Times New Roman" w:cs="Times New Roman"/>
          <w:b w:val="0"/>
          <w:bCs w:val="0"/>
        </w:rPr>
        <w:t xml:space="preserve">. Cei care se află între aceste două praguri sunt margini clasificate sau non-margini în funcție de conectivitatea lor. Dacă sunt conectați la pixeli „cu margini sigure”, ei sunt considerați a fi parte a marginilor. În caz contrar, sunt de asemenea </w:t>
      </w:r>
      <w:r w:rsidR="00F8604A" w:rsidRPr="00002F25">
        <w:rPr>
          <w:rFonts w:ascii="Times New Roman" w:hAnsi="Times New Roman" w:cs="Times New Roman"/>
          <w:b w:val="0"/>
          <w:bCs w:val="0"/>
        </w:rPr>
        <w:t>ignorate.</w:t>
      </w:r>
    </w:p>
    <w:p w14:paraId="11BC6B29" w14:textId="52AD799F" w:rsidR="00F84E97" w:rsidRPr="00002F25" w:rsidRDefault="00F62429" w:rsidP="00432A49">
      <w:pPr>
        <w:pStyle w:val="IETHeading1"/>
        <w:numPr>
          <w:ilvl w:val="0"/>
          <w:numId w:val="0"/>
        </w:numPr>
        <w:spacing w:line="360" w:lineRule="auto"/>
        <w:ind w:left="360" w:hanging="360"/>
        <w:jc w:val="both"/>
        <w:rPr>
          <w:rFonts w:ascii="Times New Roman" w:hAnsi="Times New Roman" w:cs="Times New Roman"/>
          <w:b w:val="0"/>
          <w:bCs w:val="0"/>
        </w:rPr>
      </w:pPr>
      <w:r w:rsidRPr="00002F25">
        <w:rPr>
          <w:rFonts w:ascii="Times New Roman" w:hAnsi="Times New Roman" w:cs="Times New Roman"/>
          <w:b w:val="0"/>
          <w:bCs w:val="0"/>
          <w:noProof/>
        </w:rPr>
        <mc:AlternateContent>
          <mc:Choice Requires="wps">
            <w:drawing>
              <wp:anchor distT="0" distB="0" distL="114300" distR="114300" simplePos="0" relativeHeight="251672576" behindDoc="0" locked="0" layoutInCell="1" allowOverlap="1" wp14:anchorId="644BB4A8" wp14:editId="68BF4628">
                <wp:simplePos x="0" y="0"/>
                <wp:positionH relativeFrom="margin">
                  <wp:posOffset>1863090</wp:posOffset>
                </wp:positionH>
                <wp:positionV relativeFrom="paragraph">
                  <wp:posOffset>138430</wp:posOffset>
                </wp:positionV>
                <wp:extent cx="1805940" cy="960142"/>
                <wp:effectExtent l="0" t="0" r="22860" b="11430"/>
                <wp:wrapNone/>
                <wp:docPr id="965674125" name="Formă liberă: formă 12"/>
                <wp:cNvGraphicFramePr/>
                <a:graphic xmlns:a="http://schemas.openxmlformats.org/drawingml/2006/main">
                  <a:graphicData uri="http://schemas.microsoft.com/office/word/2010/wordprocessingShape">
                    <wps:wsp>
                      <wps:cNvSpPr/>
                      <wps:spPr>
                        <a:xfrm>
                          <a:off x="0" y="0"/>
                          <a:ext cx="1805940" cy="960142"/>
                        </a:xfrm>
                        <a:custGeom>
                          <a:avLst/>
                          <a:gdLst>
                            <a:gd name="connsiteX0" fmla="*/ 0 w 1805940"/>
                            <a:gd name="connsiteY0" fmla="*/ 144802 h 960142"/>
                            <a:gd name="connsiteX1" fmla="*/ 99060 w 1805940"/>
                            <a:gd name="connsiteY1" fmla="*/ 167662 h 960142"/>
                            <a:gd name="connsiteX2" fmla="*/ 160020 w 1805940"/>
                            <a:gd name="connsiteY2" fmla="*/ 205762 h 960142"/>
                            <a:gd name="connsiteX3" fmla="*/ 175260 w 1805940"/>
                            <a:gd name="connsiteY3" fmla="*/ 228622 h 960142"/>
                            <a:gd name="connsiteX4" fmla="*/ 205740 w 1805940"/>
                            <a:gd name="connsiteY4" fmla="*/ 266722 h 960142"/>
                            <a:gd name="connsiteX5" fmla="*/ 274320 w 1805940"/>
                            <a:gd name="connsiteY5" fmla="*/ 365782 h 960142"/>
                            <a:gd name="connsiteX6" fmla="*/ 289560 w 1805940"/>
                            <a:gd name="connsiteY6" fmla="*/ 434362 h 960142"/>
                            <a:gd name="connsiteX7" fmla="*/ 342900 w 1805940"/>
                            <a:gd name="connsiteY7" fmla="*/ 533422 h 960142"/>
                            <a:gd name="connsiteX8" fmla="*/ 373380 w 1805940"/>
                            <a:gd name="connsiteY8" fmla="*/ 594382 h 960142"/>
                            <a:gd name="connsiteX9" fmla="*/ 411480 w 1805940"/>
                            <a:gd name="connsiteY9" fmla="*/ 678202 h 960142"/>
                            <a:gd name="connsiteX10" fmla="*/ 472440 w 1805940"/>
                            <a:gd name="connsiteY10" fmla="*/ 777262 h 960142"/>
                            <a:gd name="connsiteX11" fmla="*/ 495300 w 1805940"/>
                            <a:gd name="connsiteY11" fmla="*/ 815362 h 960142"/>
                            <a:gd name="connsiteX12" fmla="*/ 502920 w 1805940"/>
                            <a:gd name="connsiteY12" fmla="*/ 845842 h 960142"/>
                            <a:gd name="connsiteX13" fmla="*/ 563880 w 1805940"/>
                            <a:gd name="connsiteY13" fmla="*/ 876322 h 960142"/>
                            <a:gd name="connsiteX14" fmla="*/ 617220 w 1805940"/>
                            <a:gd name="connsiteY14" fmla="*/ 914422 h 960142"/>
                            <a:gd name="connsiteX15" fmla="*/ 716280 w 1805940"/>
                            <a:gd name="connsiteY15" fmla="*/ 960142 h 960142"/>
                            <a:gd name="connsiteX16" fmla="*/ 906780 w 1805940"/>
                            <a:gd name="connsiteY16" fmla="*/ 937282 h 960142"/>
                            <a:gd name="connsiteX17" fmla="*/ 982980 w 1805940"/>
                            <a:gd name="connsiteY17" fmla="*/ 868702 h 960142"/>
                            <a:gd name="connsiteX18" fmla="*/ 998220 w 1805940"/>
                            <a:gd name="connsiteY18" fmla="*/ 845842 h 960142"/>
                            <a:gd name="connsiteX19" fmla="*/ 1028700 w 1805940"/>
                            <a:gd name="connsiteY19" fmla="*/ 830602 h 960142"/>
                            <a:gd name="connsiteX20" fmla="*/ 1082040 w 1805940"/>
                            <a:gd name="connsiteY20" fmla="*/ 777262 h 960142"/>
                            <a:gd name="connsiteX21" fmla="*/ 1104900 w 1805940"/>
                            <a:gd name="connsiteY21" fmla="*/ 754402 h 960142"/>
                            <a:gd name="connsiteX22" fmla="*/ 1120140 w 1805940"/>
                            <a:gd name="connsiteY22" fmla="*/ 731542 h 960142"/>
                            <a:gd name="connsiteX23" fmla="*/ 1143000 w 1805940"/>
                            <a:gd name="connsiteY23" fmla="*/ 708682 h 960142"/>
                            <a:gd name="connsiteX24" fmla="*/ 1181100 w 1805940"/>
                            <a:gd name="connsiteY24" fmla="*/ 640102 h 960142"/>
                            <a:gd name="connsiteX25" fmla="*/ 1188720 w 1805940"/>
                            <a:gd name="connsiteY25" fmla="*/ 602002 h 960142"/>
                            <a:gd name="connsiteX26" fmla="*/ 1196340 w 1805940"/>
                            <a:gd name="connsiteY26" fmla="*/ 556282 h 960142"/>
                            <a:gd name="connsiteX27" fmla="*/ 1242060 w 1805940"/>
                            <a:gd name="connsiteY27" fmla="*/ 449602 h 960142"/>
                            <a:gd name="connsiteX28" fmla="*/ 1249680 w 1805940"/>
                            <a:gd name="connsiteY28" fmla="*/ 426742 h 960142"/>
                            <a:gd name="connsiteX29" fmla="*/ 1264920 w 1805940"/>
                            <a:gd name="connsiteY29" fmla="*/ 403882 h 960142"/>
                            <a:gd name="connsiteX30" fmla="*/ 1287780 w 1805940"/>
                            <a:gd name="connsiteY30" fmla="*/ 358162 h 960142"/>
                            <a:gd name="connsiteX31" fmla="*/ 1333500 w 1805940"/>
                            <a:gd name="connsiteY31" fmla="*/ 259102 h 960142"/>
                            <a:gd name="connsiteX32" fmla="*/ 1371600 w 1805940"/>
                            <a:gd name="connsiteY32" fmla="*/ 205762 h 960142"/>
                            <a:gd name="connsiteX33" fmla="*/ 1394460 w 1805940"/>
                            <a:gd name="connsiteY33" fmla="*/ 167662 h 960142"/>
                            <a:gd name="connsiteX34" fmla="*/ 1417320 w 1805940"/>
                            <a:gd name="connsiteY34" fmla="*/ 137182 h 960142"/>
                            <a:gd name="connsiteX35" fmla="*/ 1432560 w 1805940"/>
                            <a:gd name="connsiteY35" fmla="*/ 114322 h 960142"/>
                            <a:gd name="connsiteX36" fmla="*/ 1485900 w 1805940"/>
                            <a:gd name="connsiteY36" fmla="*/ 83842 h 960142"/>
                            <a:gd name="connsiteX37" fmla="*/ 1508760 w 1805940"/>
                            <a:gd name="connsiteY37" fmla="*/ 76222 h 960142"/>
                            <a:gd name="connsiteX38" fmla="*/ 1546860 w 1805940"/>
                            <a:gd name="connsiteY38" fmla="*/ 53362 h 960142"/>
                            <a:gd name="connsiteX39" fmla="*/ 1607820 w 1805940"/>
                            <a:gd name="connsiteY39" fmla="*/ 30502 h 960142"/>
                            <a:gd name="connsiteX40" fmla="*/ 1645920 w 1805940"/>
                            <a:gd name="connsiteY40" fmla="*/ 15262 h 960142"/>
                            <a:gd name="connsiteX41" fmla="*/ 1744980 w 1805940"/>
                            <a:gd name="connsiteY41" fmla="*/ 7642 h 960142"/>
                            <a:gd name="connsiteX42" fmla="*/ 1805940 w 1805940"/>
                            <a:gd name="connsiteY42" fmla="*/ 22 h 960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1805940" h="960142">
                              <a:moveTo>
                                <a:pt x="0" y="144802"/>
                              </a:moveTo>
                              <a:cubicBezTo>
                                <a:pt x="33020" y="152422"/>
                                <a:pt x="66549" y="158100"/>
                                <a:pt x="99060" y="167662"/>
                              </a:cubicBezTo>
                              <a:cubicBezTo>
                                <a:pt x="116162" y="172692"/>
                                <a:pt x="148110" y="193852"/>
                                <a:pt x="160020" y="205762"/>
                              </a:cubicBezTo>
                              <a:cubicBezTo>
                                <a:pt x="166496" y="212238"/>
                                <a:pt x="169765" y="221296"/>
                                <a:pt x="175260" y="228622"/>
                              </a:cubicBezTo>
                              <a:cubicBezTo>
                                <a:pt x="185018" y="241633"/>
                                <a:pt x="196218" y="253537"/>
                                <a:pt x="205740" y="266722"/>
                              </a:cubicBezTo>
                              <a:cubicBezTo>
                                <a:pt x="229254" y="299280"/>
                                <a:pt x="274320" y="365782"/>
                                <a:pt x="274320" y="365782"/>
                              </a:cubicBezTo>
                              <a:cubicBezTo>
                                <a:pt x="303094" y="452103"/>
                                <a:pt x="249328" y="286844"/>
                                <a:pt x="289560" y="434362"/>
                              </a:cubicBezTo>
                              <a:cubicBezTo>
                                <a:pt x="301226" y="477138"/>
                                <a:pt x="319402" y="491647"/>
                                <a:pt x="342900" y="533422"/>
                              </a:cubicBezTo>
                              <a:cubicBezTo>
                                <a:pt x="354038" y="553223"/>
                                <a:pt x="363773" y="573795"/>
                                <a:pt x="373380" y="594382"/>
                              </a:cubicBezTo>
                              <a:cubicBezTo>
                                <a:pt x="384911" y="619091"/>
                                <a:pt x="396869" y="653364"/>
                                <a:pt x="411480" y="678202"/>
                              </a:cubicBezTo>
                              <a:cubicBezTo>
                                <a:pt x="431138" y="711620"/>
                                <a:pt x="452223" y="744179"/>
                                <a:pt x="472440" y="777262"/>
                              </a:cubicBezTo>
                              <a:cubicBezTo>
                                <a:pt x="480163" y="789900"/>
                                <a:pt x="495300" y="815362"/>
                                <a:pt x="495300" y="815362"/>
                              </a:cubicBezTo>
                              <a:cubicBezTo>
                                <a:pt x="497840" y="825522"/>
                                <a:pt x="496833" y="837320"/>
                                <a:pt x="502920" y="845842"/>
                              </a:cubicBezTo>
                              <a:cubicBezTo>
                                <a:pt x="519815" y="869495"/>
                                <a:pt x="539191" y="870150"/>
                                <a:pt x="563880" y="876322"/>
                              </a:cubicBezTo>
                              <a:cubicBezTo>
                                <a:pt x="573593" y="883606"/>
                                <a:pt x="604052" y="907331"/>
                                <a:pt x="617220" y="914422"/>
                              </a:cubicBezTo>
                              <a:cubicBezTo>
                                <a:pt x="684970" y="950903"/>
                                <a:pt x="670901" y="945016"/>
                                <a:pt x="716280" y="960142"/>
                              </a:cubicBezTo>
                              <a:cubicBezTo>
                                <a:pt x="798986" y="955789"/>
                                <a:pt x="841180" y="966438"/>
                                <a:pt x="906780" y="937282"/>
                              </a:cubicBezTo>
                              <a:cubicBezTo>
                                <a:pt x="931025" y="926507"/>
                                <a:pt x="976805" y="877965"/>
                                <a:pt x="982980" y="868702"/>
                              </a:cubicBezTo>
                              <a:cubicBezTo>
                                <a:pt x="988060" y="861082"/>
                                <a:pt x="991185" y="851705"/>
                                <a:pt x="998220" y="845842"/>
                              </a:cubicBezTo>
                              <a:cubicBezTo>
                                <a:pt x="1006946" y="838570"/>
                                <a:pt x="1019908" y="837795"/>
                                <a:pt x="1028700" y="830602"/>
                              </a:cubicBezTo>
                              <a:cubicBezTo>
                                <a:pt x="1048161" y="814679"/>
                                <a:pt x="1064260" y="795042"/>
                                <a:pt x="1082040" y="777262"/>
                              </a:cubicBezTo>
                              <a:cubicBezTo>
                                <a:pt x="1089660" y="769642"/>
                                <a:pt x="1098922" y="763368"/>
                                <a:pt x="1104900" y="754402"/>
                              </a:cubicBezTo>
                              <a:cubicBezTo>
                                <a:pt x="1109980" y="746782"/>
                                <a:pt x="1114277" y="738577"/>
                                <a:pt x="1120140" y="731542"/>
                              </a:cubicBezTo>
                              <a:cubicBezTo>
                                <a:pt x="1127039" y="723263"/>
                                <a:pt x="1136534" y="717303"/>
                                <a:pt x="1143000" y="708682"/>
                              </a:cubicBezTo>
                              <a:cubicBezTo>
                                <a:pt x="1157352" y="689546"/>
                                <a:pt x="1170244" y="661814"/>
                                <a:pt x="1181100" y="640102"/>
                              </a:cubicBezTo>
                              <a:cubicBezTo>
                                <a:pt x="1183640" y="627402"/>
                                <a:pt x="1186403" y="614745"/>
                                <a:pt x="1188720" y="602002"/>
                              </a:cubicBezTo>
                              <a:cubicBezTo>
                                <a:pt x="1191484" y="586801"/>
                                <a:pt x="1191732" y="571029"/>
                                <a:pt x="1196340" y="556282"/>
                              </a:cubicBezTo>
                              <a:cubicBezTo>
                                <a:pt x="1228462" y="453493"/>
                                <a:pt x="1215656" y="511212"/>
                                <a:pt x="1242060" y="449602"/>
                              </a:cubicBezTo>
                              <a:cubicBezTo>
                                <a:pt x="1245224" y="442219"/>
                                <a:pt x="1246088" y="433926"/>
                                <a:pt x="1249680" y="426742"/>
                              </a:cubicBezTo>
                              <a:cubicBezTo>
                                <a:pt x="1253776" y="418551"/>
                                <a:pt x="1260472" y="411888"/>
                                <a:pt x="1264920" y="403882"/>
                              </a:cubicBezTo>
                              <a:cubicBezTo>
                                <a:pt x="1273195" y="388987"/>
                                <a:pt x="1280640" y="373633"/>
                                <a:pt x="1287780" y="358162"/>
                              </a:cubicBezTo>
                              <a:cubicBezTo>
                                <a:pt x="1311281" y="307244"/>
                                <a:pt x="1307337" y="306196"/>
                                <a:pt x="1333500" y="259102"/>
                              </a:cubicBezTo>
                              <a:cubicBezTo>
                                <a:pt x="1344859" y="238655"/>
                                <a:pt x="1358396" y="225568"/>
                                <a:pt x="1371600" y="205762"/>
                              </a:cubicBezTo>
                              <a:cubicBezTo>
                                <a:pt x="1379815" y="193439"/>
                                <a:pt x="1386245" y="179985"/>
                                <a:pt x="1394460" y="167662"/>
                              </a:cubicBezTo>
                              <a:cubicBezTo>
                                <a:pt x="1401505" y="157095"/>
                                <a:pt x="1409938" y="147516"/>
                                <a:pt x="1417320" y="137182"/>
                              </a:cubicBezTo>
                              <a:cubicBezTo>
                                <a:pt x="1422643" y="129730"/>
                                <a:pt x="1426084" y="120798"/>
                                <a:pt x="1432560" y="114322"/>
                              </a:cubicBezTo>
                              <a:cubicBezTo>
                                <a:pt x="1442126" y="104756"/>
                                <a:pt x="1475441" y="88324"/>
                                <a:pt x="1485900" y="83842"/>
                              </a:cubicBezTo>
                              <a:cubicBezTo>
                                <a:pt x="1493283" y="80678"/>
                                <a:pt x="1501576" y="79814"/>
                                <a:pt x="1508760" y="76222"/>
                              </a:cubicBezTo>
                              <a:cubicBezTo>
                                <a:pt x="1522007" y="69598"/>
                                <a:pt x="1533613" y="59986"/>
                                <a:pt x="1546860" y="53362"/>
                              </a:cubicBezTo>
                              <a:cubicBezTo>
                                <a:pt x="1576314" y="38635"/>
                                <a:pt x="1581440" y="40394"/>
                                <a:pt x="1607820" y="30502"/>
                              </a:cubicBezTo>
                              <a:cubicBezTo>
                                <a:pt x="1620627" y="25699"/>
                                <a:pt x="1632428" y="17511"/>
                                <a:pt x="1645920" y="15262"/>
                              </a:cubicBezTo>
                              <a:cubicBezTo>
                                <a:pt x="1678587" y="9818"/>
                                <a:pt x="1711960" y="10182"/>
                                <a:pt x="1744980" y="7642"/>
                              </a:cubicBezTo>
                              <a:cubicBezTo>
                                <a:pt x="1795711" y="-813"/>
                                <a:pt x="1775250" y="22"/>
                                <a:pt x="1805940" y="22"/>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63F15" id="Formă liberă: formă 12" o:spid="_x0000_s1026" style="position:absolute;margin-left:146.7pt;margin-top:10.9pt;width:142.2pt;height:75.6pt;z-index:251672576;visibility:visible;mso-wrap-style:square;mso-wrap-distance-left:9pt;mso-wrap-distance-top:0;mso-wrap-distance-right:9pt;mso-wrap-distance-bottom:0;mso-position-horizontal:absolute;mso-position-horizontal-relative:margin;mso-position-vertical:absolute;mso-position-vertical-relative:text;v-text-anchor:middle" coordsize="1805940,96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" path="m,144802v33020,7620,66549,13298,99060,22860c116162,172692,148110,193852,160020,205762v6476,6476,9745,15534,15240,22860c185018,241633,196218,253537,205740,266722v23514,32558,68580,99060,68580,99060c303094,452103,249328,286844,289560,434362v11666,42776,29842,57285,53340,99060c354038,553223,363773,573795,373380,594382v11531,24709,23489,58982,38100,83820c431138,711620,452223,744179,472440,777262v7723,12638,22860,38100,22860,38100c497840,825522,496833,837320,502920,845842v16895,23653,36271,24308,60960,30480c573593,883606,604052,907331,617220,914422v67750,36481,53681,30594,99060,45720c798986,955789,841180,966438,906780,937282v24245,-10775,70025,-59317,76200,-68580c988060,861082,991185,851705,998220,845842v8726,-7272,21688,-8047,30480,-15240c1048161,814679,1064260,795042,1082040,777262v7620,-7620,16882,-13894,22860,-22860c1109980,746782,1114277,738577,1120140,731542v6899,-8279,16394,-14239,22860,-22860c1157352,689546,1170244,661814,1181100,640102v2540,-12700,5303,-25357,7620,-38100c1191484,586801,1191732,571029,1196340,556282v32122,-102789,19316,-45070,45720,-106680c1245224,442219,1246088,433926,1249680,426742v4096,-8191,10792,-14854,15240,-22860c1273195,388987,1280640,373633,1287780,358162v23501,-50918,19557,-51966,45720,-99060c1344859,238655,1358396,225568,1371600,205762v8215,-12323,14645,-25777,22860,-38100c1401505,157095,1409938,147516,1417320,137182v5323,-7452,8764,-16384,15240,-22860c1442126,104756,1475441,88324,1485900,83842v7383,-3164,15676,-4028,22860,-7620c1522007,69598,1533613,59986,1546860,53362v29454,-14727,34580,-12968,60960,-22860c1620627,25699,1632428,17511,1645920,15262v32667,-5444,66040,-5080,99060,-7620c1795711,-813,1775250,22,1805940,22e" filled="f" strokecolor="#0a121c [484]" strokeweight="2pt">
                <v:path arrowok="t" o:connecttype="custom" o:connectlocs="0,144802;99060,167662;160020,205762;175260,228622;205740,266722;274320,365782;289560,434362;342900,533422;373380,594382;411480,678202;472440,777262;495300,815362;502920,845842;563880,876322;617220,914422;716280,960142;906780,937282;982980,868702;998220,845842;1028700,830602;1082040,777262;1104900,754402;1120140,731542;1143000,708682;1181100,640102;1188720,602002;1196340,556282;1242060,449602;1249680,426742;1264920,403882;1287780,358162;1333500,259102;1371600,205762;1394460,167662;1417320,137182;1432560,114322;1485900,83842;1508760,76222;1546860,53362;1607820,30502;1645920,15262;1744980,7642;1805940,22" o:connectangles="0,0,0,0,0,0,0,0,0,0,0,0,0,0,0,0,0,0,0,0,0,0,0,0,0,0,0,0,0,0,0,0,0,0,0,0,0,0,0,0,0,0,0"/>
                <w10:wrap anchorx="margin"/>
              </v:shape>
            </w:pict>
          </mc:Fallback>
        </mc:AlternateContent>
      </w:r>
      <w:r w:rsidRPr="00002F25">
        <w:rPr>
          <w:rFonts w:ascii="Times New Roman" w:hAnsi="Times New Roman" w:cs="Times New Roman"/>
          <w:b w:val="0"/>
          <w:bCs w:val="0"/>
          <w:noProof/>
        </w:rPr>
        <mc:AlternateContent>
          <mc:Choice Requires="wps">
            <w:drawing>
              <wp:anchor distT="0" distB="0" distL="114300" distR="114300" simplePos="0" relativeHeight="251668480" behindDoc="0" locked="0" layoutInCell="1" allowOverlap="1" wp14:anchorId="3AD455A8" wp14:editId="3889B2B8">
                <wp:simplePos x="0" y="0"/>
                <wp:positionH relativeFrom="column">
                  <wp:posOffset>1824355</wp:posOffset>
                </wp:positionH>
                <wp:positionV relativeFrom="paragraph">
                  <wp:posOffset>66675</wp:posOffset>
                </wp:positionV>
                <wp:extent cx="0" cy="1535430"/>
                <wp:effectExtent l="57150" t="19050" r="76200" b="83820"/>
                <wp:wrapNone/>
                <wp:docPr id="736236134" name="Conector drept 6"/>
                <wp:cNvGraphicFramePr/>
                <a:graphic xmlns:a="http://schemas.openxmlformats.org/drawingml/2006/main">
                  <a:graphicData uri="http://schemas.microsoft.com/office/word/2010/wordprocessingShape">
                    <wps:wsp>
                      <wps:cNvCnPr/>
                      <wps:spPr>
                        <a:xfrm flipH="1">
                          <a:off x="0" y="0"/>
                          <a:ext cx="0" cy="15354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6382F" id="Conector drept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5pt,5.25pt" to="143.65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" strokecolor="black [3200]" strokeweight="2pt">
                <v:shadow on="t" color="black" opacity="24903f" origin=",.5" offset="0,.55556mm"/>
              </v:line>
            </w:pict>
          </mc:Fallback>
        </mc:AlternateContent>
      </w:r>
      <w:r w:rsidRPr="00002F25">
        <w:rPr>
          <w:rFonts w:ascii="Times New Roman" w:hAnsi="Times New Roman" w:cs="Times New Roman"/>
          <w:b w:val="0"/>
          <w:bCs w:val="0"/>
          <w:noProof/>
        </w:rPr>
        <mc:AlternateContent>
          <mc:Choice Requires="wps">
            <w:drawing>
              <wp:anchor distT="0" distB="0" distL="114300" distR="114300" simplePos="0" relativeHeight="251670528" behindDoc="0" locked="0" layoutInCell="1" allowOverlap="1" wp14:anchorId="19C0C59E" wp14:editId="79ACC1EE">
                <wp:simplePos x="0" y="0"/>
                <wp:positionH relativeFrom="column">
                  <wp:posOffset>1828165</wp:posOffset>
                </wp:positionH>
                <wp:positionV relativeFrom="paragraph">
                  <wp:posOffset>291465</wp:posOffset>
                </wp:positionV>
                <wp:extent cx="2846070" cy="0"/>
                <wp:effectExtent l="57150" t="38100" r="49530" b="95250"/>
                <wp:wrapNone/>
                <wp:docPr id="734666896" name="Conector drept 9"/>
                <wp:cNvGraphicFramePr/>
                <a:graphic xmlns:a="http://schemas.openxmlformats.org/drawingml/2006/main">
                  <a:graphicData uri="http://schemas.microsoft.com/office/word/2010/wordprocessingShape">
                    <wps:wsp>
                      <wps:cNvCnPr/>
                      <wps:spPr>
                        <a:xfrm flipH="1">
                          <a:off x="0" y="0"/>
                          <a:ext cx="284607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0FFC0B" id="Conector drept 9"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43.95pt,22.95pt" to="368.0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" strokecolor="#4f81bd [3204]" strokeweight="2pt">
                <v:shadow on="t" color="black" opacity="24903f" origin=",.5" offset="0,.55556mm"/>
              </v:line>
            </w:pict>
          </mc:Fallback>
        </mc:AlternateContent>
      </w:r>
      <w:r w:rsidR="00F84E97" w:rsidRPr="00002F25">
        <w:rPr>
          <w:rFonts w:ascii="Times New Roman" w:hAnsi="Times New Roman" w:cs="Times New Roman"/>
          <w:b w:val="0"/>
          <w:bCs w:val="0"/>
        </w:rPr>
        <w:t xml:space="preserve">       </w:t>
      </w:r>
      <w:r>
        <w:rPr>
          <w:rFonts w:ascii="Times New Roman" w:hAnsi="Times New Roman" w:cs="Times New Roman"/>
          <w:b w:val="0"/>
          <w:bCs w:val="0"/>
        </w:rPr>
        <w:t xml:space="preserve">                                        </w:t>
      </w:r>
      <w:r w:rsidR="00F84E97" w:rsidRPr="00002F25">
        <w:rPr>
          <w:rFonts w:ascii="Times New Roman" w:hAnsi="Times New Roman" w:cs="Times New Roman"/>
          <w:b w:val="0"/>
          <w:bCs w:val="0"/>
        </w:rPr>
        <w:t xml:space="preserve"> </w:t>
      </w:r>
      <w:r>
        <w:rPr>
          <w:rFonts w:ascii="Times New Roman" w:hAnsi="Times New Roman" w:cs="Times New Roman"/>
          <w:b w:val="0"/>
          <w:bCs w:val="0"/>
        </w:rPr>
        <w:t xml:space="preserve"> </w:t>
      </w:r>
      <w:r w:rsidR="00F84E97" w:rsidRPr="00002F25">
        <w:rPr>
          <w:rFonts w:ascii="Times New Roman" w:hAnsi="Times New Roman" w:cs="Times New Roman"/>
        </w:rPr>
        <w:t>A</w:t>
      </w:r>
      <w:r w:rsidR="00F84E97" w:rsidRPr="00002F25">
        <w:rPr>
          <w:rFonts w:ascii="Times New Roman" w:hAnsi="Times New Roman" w:cs="Times New Roman"/>
          <w:b w:val="0"/>
          <w:bCs w:val="0"/>
        </w:rPr>
        <w:t xml:space="preserve">                                                        </w:t>
      </w:r>
      <w:r>
        <w:rPr>
          <w:rFonts w:ascii="Times New Roman" w:hAnsi="Times New Roman" w:cs="Times New Roman"/>
          <w:b w:val="0"/>
          <w:bCs w:val="0"/>
        </w:rPr>
        <w:t xml:space="preserve">  </w:t>
      </w:r>
      <w:r w:rsidR="00F84E97" w:rsidRPr="00002F25">
        <w:rPr>
          <w:rFonts w:ascii="Times New Roman" w:hAnsi="Times New Roman" w:cs="Times New Roman"/>
          <w:b w:val="0"/>
          <w:bCs w:val="0"/>
        </w:rPr>
        <w:t>maxVal</w:t>
      </w:r>
    </w:p>
    <w:p w14:paraId="19AD8C4A" w14:textId="087DBFC7" w:rsidR="00F84E97" w:rsidRPr="00002F25" w:rsidRDefault="00F84E97" w:rsidP="00432A49">
      <w:pPr>
        <w:pStyle w:val="IETHeading1"/>
        <w:numPr>
          <w:ilvl w:val="0"/>
          <w:numId w:val="0"/>
        </w:numPr>
        <w:spacing w:line="360" w:lineRule="auto"/>
        <w:ind w:left="360" w:hanging="360"/>
        <w:jc w:val="both"/>
        <w:rPr>
          <w:rFonts w:ascii="Times New Roman" w:hAnsi="Times New Roman" w:cs="Times New Roman"/>
          <w:b w:val="0"/>
          <w:bCs w:val="0"/>
        </w:rPr>
      </w:pPr>
    </w:p>
    <w:p w14:paraId="3B9B8397" w14:textId="224E9E67" w:rsidR="00F84E97" w:rsidRPr="00002F25" w:rsidRDefault="00F84E97" w:rsidP="00432A49">
      <w:pPr>
        <w:pStyle w:val="IETHeading1"/>
        <w:numPr>
          <w:ilvl w:val="0"/>
          <w:numId w:val="0"/>
        </w:numPr>
        <w:spacing w:line="360" w:lineRule="auto"/>
        <w:ind w:left="360" w:hanging="360"/>
        <w:jc w:val="both"/>
        <w:rPr>
          <w:rFonts w:ascii="Times New Roman" w:hAnsi="Times New Roman" w:cs="Times New Roman"/>
        </w:rPr>
      </w:pPr>
      <w:r w:rsidRPr="00002F25">
        <w:rPr>
          <w:rFonts w:ascii="Times New Roman" w:hAnsi="Times New Roman" w:cs="Times New Roman"/>
          <w:b w:val="0"/>
          <w:bCs w:val="0"/>
        </w:rPr>
        <w:t xml:space="preserve">                             </w:t>
      </w:r>
      <w:r w:rsidR="00F62429">
        <w:rPr>
          <w:rFonts w:ascii="Times New Roman" w:hAnsi="Times New Roman" w:cs="Times New Roman"/>
          <w:b w:val="0"/>
          <w:bCs w:val="0"/>
        </w:rPr>
        <w:t xml:space="preserve">                                      </w:t>
      </w:r>
      <w:r w:rsidRPr="00002F25">
        <w:rPr>
          <w:rFonts w:ascii="Times New Roman" w:hAnsi="Times New Roman" w:cs="Times New Roman"/>
        </w:rPr>
        <w:t xml:space="preserve"> C</w:t>
      </w:r>
    </w:p>
    <w:p w14:paraId="26364BEF" w14:textId="1571CF65" w:rsidR="00F84E97" w:rsidRPr="00002F25" w:rsidRDefault="00F62429" w:rsidP="00200CD0">
      <w:pPr>
        <w:pStyle w:val="IETHeading1"/>
        <w:numPr>
          <w:ilvl w:val="0"/>
          <w:numId w:val="0"/>
        </w:numPr>
        <w:spacing w:line="360" w:lineRule="auto"/>
        <w:ind w:left="360" w:hanging="360"/>
        <w:jc w:val="both"/>
        <w:rPr>
          <w:rFonts w:ascii="Times New Roman" w:hAnsi="Times New Roman" w:cs="Times New Roman"/>
          <w:b w:val="0"/>
          <w:bCs w:val="0"/>
        </w:rPr>
      </w:pPr>
      <w:r w:rsidRPr="00002F25">
        <w:rPr>
          <w:rFonts w:ascii="Times New Roman" w:hAnsi="Times New Roman" w:cs="Times New Roman"/>
          <w:b w:val="0"/>
          <w:bCs w:val="0"/>
          <w:noProof/>
        </w:rPr>
        <mc:AlternateContent>
          <mc:Choice Requires="wps">
            <w:drawing>
              <wp:anchor distT="0" distB="0" distL="114300" distR="114300" simplePos="0" relativeHeight="251673600" behindDoc="0" locked="0" layoutInCell="1" allowOverlap="1" wp14:anchorId="54573398" wp14:editId="6C0F21CD">
                <wp:simplePos x="0" y="0"/>
                <wp:positionH relativeFrom="column">
                  <wp:posOffset>2068195</wp:posOffset>
                </wp:positionH>
                <wp:positionV relativeFrom="paragraph">
                  <wp:posOffset>161925</wp:posOffset>
                </wp:positionV>
                <wp:extent cx="1203960" cy="121920"/>
                <wp:effectExtent l="0" t="0" r="15240" b="11430"/>
                <wp:wrapNone/>
                <wp:docPr id="892132084" name="Formă liberă: formă 13"/>
                <wp:cNvGraphicFramePr/>
                <a:graphic xmlns:a="http://schemas.openxmlformats.org/drawingml/2006/main">
                  <a:graphicData uri="http://schemas.microsoft.com/office/word/2010/wordprocessingShape">
                    <wps:wsp>
                      <wps:cNvSpPr/>
                      <wps:spPr>
                        <a:xfrm>
                          <a:off x="0" y="0"/>
                          <a:ext cx="1203960" cy="121920"/>
                        </a:xfrm>
                        <a:custGeom>
                          <a:avLst/>
                          <a:gdLst>
                            <a:gd name="connsiteX0" fmla="*/ 0 w 1203960"/>
                            <a:gd name="connsiteY0" fmla="*/ 0 h 121920"/>
                            <a:gd name="connsiteX1" fmla="*/ 106680 w 1203960"/>
                            <a:gd name="connsiteY1" fmla="*/ 7620 h 121920"/>
                            <a:gd name="connsiteX2" fmla="*/ 137160 w 1203960"/>
                            <a:gd name="connsiteY2" fmla="*/ 30480 h 121920"/>
                            <a:gd name="connsiteX3" fmla="*/ 167640 w 1203960"/>
                            <a:gd name="connsiteY3" fmla="*/ 38100 h 121920"/>
                            <a:gd name="connsiteX4" fmla="*/ 198120 w 1203960"/>
                            <a:gd name="connsiteY4" fmla="*/ 53340 h 121920"/>
                            <a:gd name="connsiteX5" fmla="*/ 220980 w 1203960"/>
                            <a:gd name="connsiteY5" fmla="*/ 60960 h 121920"/>
                            <a:gd name="connsiteX6" fmla="*/ 274320 w 1203960"/>
                            <a:gd name="connsiteY6" fmla="*/ 91440 h 121920"/>
                            <a:gd name="connsiteX7" fmla="*/ 327660 w 1203960"/>
                            <a:gd name="connsiteY7" fmla="*/ 99060 h 121920"/>
                            <a:gd name="connsiteX8" fmla="*/ 373380 w 1203960"/>
                            <a:gd name="connsiteY8" fmla="*/ 106680 h 121920"/>
                            <a:gd name="connsiteX9" fmla="*/ 403860 w 1203960"/>
                            <a:gd name="connsiteY9" fmla="*/ 114300 h 121920"/>
                            <a:gd name="connsiteX10" fmla="*/ 518160 w 1203960"/>
                            <a:gd name="connsiteY10" fmla="*/ 121920 h 121920"/>
                            <a:gd name="connsiteX11" fmla="*/ 723900 w 1203960"/>
                            <a:gd name="connsiteY11" fmla="*/ 114300 h 121920"/>
                            <a:gd name="connsiteX12" fmla="*/ 754380 w 1203960"/>
                            <a:gd name="connsiteY12" fmla="*/ 106680 h 121920"/>
                            <a:gd name="connsiteX13" fmla="*/ 792480 w 1203960"/>
                            <a:gd name="connsiteY13" fmla="*/ 99060 h 121920"/>
                            <a:gd name="connsiteX14" fmla="*/ 815340 w 1203960"/>
                            <a:gd name="connsiteY14" fmla="*/ 91440 h 121920"/>
                            <a:gd name="connsiteX15" fmla="*/ 868680 w 1203960"/>
                            <a:gd name="connsiteY15" fmla="*/ 83820 h 121920"/>
                            <a:gd name="connsiteX16" fmla="*/ 891540 w 1203960"/>
                            <a:gd name="connsiteY16" fmla="*/ 76200 h 121920"/>
                            <a:gd name="connsiteX17" fmla="*/ 982980 w 1203960"/>
                            <a:gd name="connsiteY17" fmla="*/ 53340 h 121920"/>
                            <a:gd name="connsiteX18" fmla="*/ 1013460 w 1203960"/>
                            <a:gd name="connsiteY18" fmla="*/ 45720 h 121920"/>
                            <a:gd name="connsiteX19" fmla="*/ 1089660 w 1203960"/>
                            <a:gd name="connsiteY19" fmla="*/ 22860 h 121920"/>
                            <a:gd name="connsiteX20" fmla="*/ 1127760 w 1203960"/>
                            <a:gd name="connsiteY20" fmla="*/ 15240 h 121920"/>
                            <a:gd name="connsiteX21" fmla="*/ 1203960 w 1203960"/>
                            <a:gd name="connsiteY21" fmla="*/ 15240 h 121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203960" h="121920">
                              <a:moveTo>
                                <a:pt x="0" y="0"/>
                              </a:moveTo>
                              <a:cubicBezTo>
                                <a:pt x="35560" y="2540"/>
                                <a:pt x="71878" y="-114"/>
                                <a:pt x="106680" y="7620"/>
                              </a:cubicBezTo>
                              <a:cubicBezTo>
                                <a:pt x="119078" y="10375"/>
                                <a:pt x="125801" y="24800"/>
                                <a:pt x="137160" y="30480"/>
                              </a:cubicBezTo>
                              <a:cubicBezTo>
                                <a:pt x="146527" y="35164"/>
                                <a:pt x="157834" y="34423"/>
                                <a:pt x="167640" y="38100"/>
                              </a:cubicBezTo>
                              <a:cubicBezTo>
                                <a:pt x="178276" y="42088"/>
                                <a:pt x="187679" y="48865"/>
                                <a:pt x="198120" y="53340"/>
                              </a:cubicBezTo>
                              <a:cubicBezTo>
                                <a:pt x="205503" y="56504"/>
                                <a:pt x="213796" y="57368"/>
                                <a:pt x="220980" y="60960"/>
                              </a:cubicBezTo>
                              <a:cubicBezTo>
                                <a:pt x="245809" y="73374"/>
                                <a:pt x="244930" y="83425"/>
                                <a:pt x="274320" y="91440"/>
                              </a:cubicBezTo>
                              <a:cubicBezTo>
                                <a:pt x="291648" y="96166"/>
                                <a:pt x="309908" y="96329"/>
                                <a:pt x="327660" y="99060"/>
                              </a:cubicBezTo>
                              <a:cubicBezTo>
                                <a:pt x="342931" y="101409"/>
                                <a:pt x="358230" y="103650"/>
                                <a:pt x="373380" y="106680"/>
                              </a:cubicBezTo>
                              <a:cubicBezTo>
                                <a:pt x="383649" y="108734"/>
                                <a:pt x="393445" y="113204"/>
                                <a:pt x="403860" y="114300"/>
                              </a:cubicBezTo>
                              <a:cubicBezTo>
                                <a:pt x="441835" y="118297"/>
                                <a:pt x="480060" y="119380"/>
                                <a:pt x="518160" y="121920"/>
                              </a:cubicBezTo>
                              <a:cubicBezTo>
                                <a:pt x="586740" y="119380"/>
                                <a:pt x="655415" y="118718"/>
                                <a:pt x="723900" y="114300"/>
                              </a:cubicBezTo>
                              <a:cubicBezTo>
                                <a:pt x="734351" y="113626"/>
                                <a:pt x="744157" y="108952"/>
                                <a:pt x="754380" y="106680"/>
                              </a:cubicBezTo>
                              <a:cubicBezTo>
                                <a:pt x="767023" y="103870"/>
                                <a:pt x="779915" y="102201"/>
                                <a:pt x="792480" y="99060"/>
                              </a:cubicBezTo>
                              <a:cubicBezTo>
                                <a:pt x="800272" y="97112"/>
                                <a:pt x="807464" y="93015"/>
                                <a:pt x="815340" y="91440"/>
                              </a:cubicBezTo>
                              <a:cubicBezTo>
                                <a:pt x="832952" y="87918"/>
                                <a:pt x="850900" y="86360"/>
                                <a:pt x="868680" y="83820"/>
                              </a:cubicBezTo>
                              <a:cubicBezTo>
                                <a:pt x="876300" y="81280"/>
                                <a:pt x="883791" y="78313"/>
                                <a:pt x="891540" y="76200"/>
                              </a:cubicBezTo>
                              <a:lnTo>
                                <a:pt x="982980" y="53340"/>
                              </a:lnTo>
                              <a:cubicBezTo>
                                <a:pt x="993140" y="50800"/>
                                <a:pt x="1003525" y="49032"/>
                                <a:pt x="1013460" y="45720"/>
                              </a:cubicBezTo>
                              <a:cubicBezTo>
                                <a:pt x="1051450" y="33057"/>
                                <a:pt x="1055111" y="30537"/>
                                <a:pt x="1089660" y="22860"/>
                              </a:cubicBezTo>
                              <a:cubicBezTo>
                                <a:pt x="1102303" y="20050"/>
                                <a:pt x="1114837" y="16102"/>
                                <a:pt x="1127760" y="15240"/>
                              </a:cubicBezTo>
                              <a:cubicBezTo>
                                <a:pt x="1153104" y="13550"/>
                                <a:pt x="1178560" y="15240"/>
                                <a:pt x="1203960" y="1524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D1B2A6" id="Formă liberă: formă 13" o:spid="_x0000_s1026" style="position:absolute;margin-left:162.85pt;margin-top:12.75pt;width:94.8pt;height:9.6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120396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" path="m,c35560,2540,71878,-114,106680,7620v12398,2755,19121,17180,30480,22860c146527,35164,157834,34423,167640,38100v10636,3988,20039,10765,30480,15240c205503,56504,213796,57368,220980,60960v24829,12414,23950,22465,53340,30480c291648,96166,309908,96329,327660,99060v15271,2349,30570,4590,45720,7620c383649,108734,393445,113204,403860,114300v37975,3997,76200,5080,114300,7620c586740,119380,655415,118718,723900,114300v10451,-674,20257,-5348,30480,-7620c767023,103870,779915,102201,792480,99060v7792,-1948,14984,-6045,22860,-7620c832952,87918,850900,86360,868680,83820v7620,-2540,15111,-5507,22860,-7620l982980,53340v10160,-2540,20545,-4308,30480,-7620c1051450,33057,1055111,30537,1089660,22860v12643,-2810,25177,-6758,38100,-7620c1153104,13550,1178560,15240,1203960,15240e" filled="f" strokecolor="#0a121c [484]" strokeweight="2pt">
                <v:path arrowok="t" o:connecttype="custom" o:connectlocs="0,0;106680,7620;137160,30480;167640,38100;198120,53340;220980,60960;274320,91440;327660,99060;373380,106680;403860,114300;518160,121920;723900,114300;754380,106680;792480,99060;815340,91440;868680,83820;891540,76200;982980,53340;1013460,45720;1089660,22860;1127760,15240;1203960,15240" o:connectangles="0,0,0,0,0,0,0,0,0,0,0,0,0,0,0,0,0,0,0,0,0,0"/>
              </v:shape>
            </w:pict>
          </mc:Fallback>
        </mc:AlternateContent>
      </w:r>
      <w:r w:rsidRPr="00002F25">
        <w:rPr>
          <w:rFonts w:ascii="Times New Roman" w:hAnsi="Times New Roman" w:cs="Times New Roman"/>
          <w:b w:val="0"/>
          <w:bCs w:val="0"/>
          <w:noProof/>
        </w:rPr>
        <mc:AlternateContent>
          <mc:Choice Requires="wps">
            <w:drawing>
              <wp:anchor distT="0" distB="0" distL="114300" distR="114300" simplePos="0" relativeHeight="251671552" behindDoc="0" locked="0" layoutInCell="1" allowOverlap="1" wp14:anchorId="22F561DB" wp14:editId="17290855">
                <wp:simplePos x="0" y="0"/>
                <wp:positionH relativeFrom="margin">
                  <wp:align>center</wp:align>
                </wp:positionH>
                <wp:positionV relativeFrom="paragraph">
                  <wp:posOffset>310515</wp:posOffset>
                </wp:positionV>
                <wp:extent cx="2792730" cy="30480"/>
                <wp:effectExtent l="57150" t="38100" r="64770" b="83820"/>
                <wp:wrapNone/>
                <wp:docPr id="960294443" name="Conector drept 10"/>
                <wp:cNvGraphicFramePr/>
                <a:graphic xmlns:a="http://schemas.openxmlformats.org/drawingml/2006/main">
                  <a:graphicData uri="http://schemas.microsoft.com/office/word/2010/wordprocessingShape">
                    <wps:wsp>
                      <wps:cNvCnPr/>
                      <wps:spPr>
                        <a:xfrm flipH="1" flipV="1">
                          <a:off x="0" y="0"/>
                          <a:ext cx="2792730" cy="3048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45A22" id="Conector drept 10" o:spid="_x0000_s1026" style="position:absolute;flip:x y;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45pt" to="219.9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" strokecolor="#c0504d [3205]" strokeweight="2pt">
                <v:shadow on="t" color="black" opacity="24903f" origin=",.5" offset="0,.55556mm"/>
                <w10:wrap anchorx="margin"/>
              </v:line>
            </w:pict>
          </mc:Fallback>
        </mc:AlternateContent>
      </w:r>
      <w:r w:rsidRPr="00002F25">
        <w:rPr>
          <w:rFonts w:ascii="Times New Roman" w:hAnsi="Times New Roman" w:cs="Times New Roman"/>
          <w:b w:val="0"/>
          <w:bCs w:val="0"/>
          <w:noProof/>
        </w:rPr>
        <mc:AlternateContent>
          <mc:Choice Requires="wps">
            <w:drawing>
              <wp:anchor distT="0" distB="0" distL="114300" distR="114300" simplePos="0" relativeHeight="251669504" behindDoc="0" locked="0" layoutInCell="1" allowOverlap="1" wp14:anchorId="328375F3" wp14:editId="4D09CE59">
                <wp:simplePos x="0" y="0"/>
                <wp:positionH relativeFrom="margin">
                  <wp:align>center</wp:align>
                </wp:positionH>
                <wp:positionV relativeFrom="paragraph">
                  <wp:posOffset>299085</wp:posOffset>
                </wp:positionV>
                <wp:extent cx="2827020" cy="0"/>
                <wp:effectExtent l="38100" t="38100" r="68580" b="95250"/>
                <wp:wrapNone/>
                <wp:docPr id="499930170" name="Conector drept 7"/>
                <wp:cNvGraphicFramePr/>
                <a:graphic xmlns:a="http://schemas.openxmlformats.org/drawingml/2006/main">
                  <a:graphicData uri="http://schemas.microsoft.com/office/word/2010/wordprocessingShape">
                    <wps:wsp>
                      <wps:cNvCnPr/>
                      <wps:spPr>
                        <a:xfrm flipV="1">
                          <a:off x="0" y="0"/>
                          <a:ext cx="28270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503C7" id="Conector drept 7" o:spid="_x0000_s1026" style="position:absolute;flip:y;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55pt" to="222.6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" strokecolor="black [3200]" strokeweight="2pt">
                <v:shadow on="t" color="black" opacity="24903f" origin=",.5" offset="0,.55556mm"/>
                <w10:wrap anchorx="margin"/>
              </v:line>
            </w:pict>
          </mc:Fallback>
        </mc:AlternateContent>
      </w:r>
      <w:r w:rsidR="00F84E97" w:rsidRPr="00002F25">
        <w:rPr>
          <w:rFonts w:ascii="Times New Roman" w:hAnsi="Times New Roman" w:cs="Times New Roman"/>
          <w:b w:val="0"/>
          <w:bCs w:val="0"/>
        </w:rPr>
        <w:t xml:space="preserve">              </w:t>
      </w:r>
      <w:r>
        <w:rPr>
          <w:rFonts w:ascii="Times New Roman" w:hAnsi="Times New Roman" w:cs="Times New Roman"/>
          <w:b w:val="0"/>
          <w:bCs w:val="0"/>
        </w:rPr>
        <w:t xml:space="preserve">                                                     </w:t>
      </w:r>
      <w:r w:rsidR="00F84E97" w:rsidRPr="00002F25">
        <w:rPr>
          <w:rFonts w:ascii="Times New Roman" w:hAnsi="Times New Roman" w:cs="Times New Roman"/>
          <w:b w:val="0"/>
          <w:bCs w:val="0"/>
        </w:rPr>
        <w:t xml:space="preserve"> </w:t>
      </w:r>
      <w:r w:rsidR="00F84E97" w:rsidRPr="00002F25">
        <w:rPr>
          <w:rFonts w:ascii="Times New Roman" w:hAnsi="Times New Roman" w:cs="Times New Roman"/>
        </w:rPr>
        <w:t>B</w:t>
      </w:r>
      <w:r w:rsidR="00F84E97" w:rsidRPr="00002F25">
        <w:rPr>
          <w:rFonts w:ascii="Times New Roman" w:hAnsi="Times New Roman" w:cs="Times New Roman"/>
          <w:b w:val="0"/>
          <w:bCs w:val="0"/>
        </w:rPr>
        <w:t xml:space="preserve">                                      minVal</w:t>
      </w:r>
    </w:p>
    <w:p w14:paraId="13FD421F" w14:textId="6CE82877" w:rsidR="0055225F" w:rsidRPr="00002F25" w:rsidRDefault="0055225F" w:rsidP="007F4B34">
      <w:pPr>
        <w:pStyle w:val="IETHeading1"/>
        <w:numPr>
          <w:ilvl w:val="0"/>
          <w:numId w:val="0"/>
        </w:numPr>
        <w:spacing w:line="360" w:lineRule="auto"/>
        <w:jc w:val="center"/>
        <w:rPr>
          <w:rFonts w:ascii="Times New Roman" w:hAnsi="Times New Roman" w:cs="Times New Roman"/>
          <w:b w:val="0"/>
          <w:bCs w:val="0"/>
        </w:rPr>
      </w:pPr>
      <w:r w:rsidRPr="00002F25">
        <w:rPr>
          <w:rFonts w:ascii="Times New Roman" w:hAnsi="Times New Roman" w:cs="Times New Roman"/>
          <w:b w:val="0"/>
          <w:bCs w:val="0"/>
        </w:rPr>
        <w:t>Figura 3.2</w:t>
      </w:r>
      <w:r w:rsidR="00F62429">
        <w:rPr>
          <w:rFonts w:ascii="Times New Roman" w:hAnsi="Times New Roman" w:cs="Times New Roman"/>
          <w:b w:val="0"/>
          <w:bCs w:val="0"/>
        </w:rPr>
        <w:t xml:space="preserve"> Margini, minVal-non-margini si maxVal margini</w:t>
      </w:r>
    </w:p>
    <w:p w14:paraId="3E91A1A1" w14:textId="1123FD2F" w:rsidR="00F84E97" w:rsidRPr="00002F25" w:rsidRDefault="00F84E97" w:rsidP="00432A49">
      <w:pPr>
        <w:pStyle w:val="IETHeading1"/>
        <w:numPr>
          <w:ilvl w:val="0"/>
          <w:numId w:val="0"/>
        </w:numPr>
        <w:spacing w:line="360" w:lineRule="auto"/>
        <w:jc w:val="both"/>
        <w:rPr>
          <w:rFonts w:ascii="Times New Roman" w:hAnsi="Times New Roman" w:cs="Times New Roman"/>
          <w:b w:val="0"/>
          <w:bCs w:val="0"/>
        </w:rPr>
      </w:pPr>
      <w:r w:rsidRPr="00002F25">
        <w:rPr>
          <w:rFonts w:ascii="Times New Roman" w:hAnsi="Times New Roman" w:cs="Times New Roman"/>
          <w:b w:val="0"/>
          <w:bCs w:val="0"/>
        </w:rPr>
        <w:tab/>
        <w:t>Muchia A este deasupra maxValului, deci considerată drept „margine sigură”. Deși muchia C este sub maxVal, este conectată la muchia A, astfel încât aceasta este considerată și ca muchie validă și obținem acea curbă completă. Dar muchia B, deși este deasupra minVal și este în aceeași regiune cu cea a muchiei C, nu este conectată la nicio „margine sigură”, așa că este aruncată. Deci, este foarte important să selectăm minVal și maxVal corespunzător pentru a obține rezultatul corect.</w:t>
      </w:r>
      <w:r w:rsidR="009B2A6B" w:rsidRPr="00002F25">
        <w:rPr>
          <w:rFonts w:ascii="Times New Roman" w:hAnsi="Times New Roman" w:cs="Times New Roman"/>
          <w:b w:val="0"/>
          <w:bCs w:val="0"/>
        </w:rPr>
        <w:t xml:space="preserve"> [Doxygen]</w:t>
      </w:r>
    </w:p>
    <w:p w14:paraId="1510530C" w14:textId="0A5AD8AB" w:rsidR="00F84E97" w:rsidRPr="00002F25" w:rsidRDefault="00F84E97" w:rsidP="007F4B34">
      <w:pPr>
        <w:pStyle w:val="IETHeading1"/>
        <w:numPr>
          <w:ilvl w:val="0"/>
          <w:numId w:val="0"/>
        </w:numPr>
        <w:spacing w:line="360" w:lineRule="auto"/>
        <w:ind w:firstLine="720"/>
        <w:rPr>
          <w:rFonts w:ascii="Times New Roman" w:hAnsi="Times New Roman" w:cs="Times New Roman"/>
          <w:b w:val="0"/>
          <w:bCs w:val="0"/>
        </w:rPr>
      </w:pPr>
      <w:r w:rsidRPr="00002F25">
        <w:rPr>
          <w:rFonts w:ascii="Times New Roman" w:hAnsi="Times New Roman" w:cs="Times New Roman"/>
          <w:b w:val="0"/>
          <w:bCs w:val="0"/>
        </w:rPr>
        <w:t>OpenCV integrează toate aceste operații într-o singură funcție, respectiv cv.Canny().</w:t>
      </w:r>
      <w:r w:rsidR="009F57C0" w:rsidRPr="00002F25">
        <w:rPr>
          <w:rFonts w:ascii="Times New Roman" w:hAnsi="Times New Roman" w:cs="Times New Roman"/>
          <w:b w:val="0"/>
          <w:bCs w:val="0"/>
        </w:rPr>
        <w:t xml:space="preserve">Această funcție acceptă o imagine de intrare și două valori, minVal și maxVal, care definesc intervalul de gradient. De asemenea, funcția utilizează un parametru numit aperture_size pentru dimensiunea nucleului Sobel, implicit setat la 3. Parametrul final, denumit L2gradient, determină ecuația folosită pentru calculul mărimii </w:t>
      </w:r>
      <w:r w:rsidR="009F57C0" w:rsidRPr="00002F25">
        <w:rPr>
          <w:rFonts w:ascii="Times New Roman" w:hAnsi="Times New Roman" w:cs="Times New Roman"/>
          <w:b w:val="0"/>
          <w:bCs w:val="0"/>
        </w:rPr>
        <w:lastRenderedPageBreak/>
        <w:t>gradientului. Dacă acesta este setat la True, se utilizează o ecuație mai precisă; în caz contrar, se alege o altă metodă pentru calcul:</w:t>
      </w:r>
    </w:p>
    <w:p w14:paraId="3158F4DA" w14:textId="3D5E7B19" w:rsidR="009F57C0" w:rsidRPr="00002F25" w:rsidRDefault="006B705F" w:rsidP="007F4B34">
      <w:pPr>
        <w:pStyle w:val="IETHeading1"/>
        <w:numPr>
          <w:ilvl w:val="0"/>
          <w:numId w:val="0"/>
        </w:numPr>
        <w:spacing w:line="360" w:lineRule="auto"/>
        <w:jc w:val="center"/>
        <w:rPr>
          <w:rFonts w:ascii="Times New Roman" w:hAnsi="Times New Roman" w:cs="Times New Roman"/>
          <w:b w:val="0"/>
          <w:bCs w:val="0"/>
        </w:rPr>
      </w:pPr>
      <w:r>
        <w:rPr>
          <w:rFonts w:ascii="Times New Roman" w:hAnsi="Times New Roman" w:cs="Times New Roman"/>
          <w:b w:val="0"/>
          <w:bCs w:val="0"/>
        </w:rPr>
        <w:t xml:space="preserve">        </w:t>
      </w:r>
      <w:r w:rsidR="009F57C0" w:rsidRPr="00002F25">
        <w:rPr>
          <w:rFonts w:ascii="Times New Roman" w:hAnsi="Times New Roman" w:cs="Times New Roman"/>
          <w:b w:val="0"/>
          <w:bCs w:val="0"/>
        </w:rPr>
        <w:t>Edge_Gradiet (G) = |G</w:t>
      </w:r>
      <w:r w:rsidR="009F57C0" w:rsidRPr="00002F25">
        <w:rPr>
          <w:rFonts w:ascii="Times New Roman" w:hAnsi="Times New Roman" w:cs="Times New Roman"/>
          <w:b w:val="0"/>
          <w:bCs w:val="0"/>
          <w:vertAlign w:val="subscript"/>
        </w:rPr>
        <w:t>x</w:t>
      </w:r>
      <w:r w:rsidR="009F57C0" w:rsidRPr="00002F25">
        <w:rPr>
          <w:rFonts w:ascii="Times New Roman" w:hAnsi="Times New Roman" w:cs="Times New Roman"/>
          <w:b w:val="0"/>
          <w:bCs w:val="0"/>
        </w:rPr>
        <w:t>| + |G</w:t>
      </w:r>
      <w:r w:rsidR="009F57C0" w:rsidRPr="00002F25">
        <w:rPr>
          <w:rFonts w:ascii="Times New Roman" w:hAnsi="Times New Roman" w:cs="Times New Roman"/>
          <w:b w:val="0"/>
          <w:bCs w:val="0"/>
          <w:vertAlign w:val="subscript"/>
        </w:rPr>
        <w:t>y</w:t>
      </w:r>
      <w:r w:rsidR="009F57C0" w:rsidRPr="00002F25">
        <w:rPr>
          <w:rFonts w:ascii="Times New Roman" w:hAnsi="Times New Roman" w:cs="Times New Roman"/>
          <w:b w:val="0"/>
          <w:bCs w:val="0"/>
        </w:rPr>
        <w:t>| (Care este setat False implicit)</w:t>
      </w:r>
      <w:r w:rsidR="0055225F" w:rsidRPr="00002F25">
        <w:rPr>
          <w:rFonts w:ascii="Times New Roman" w:hAnsi="Times New Roman" w:cs="Times New Roman"/>
          <w:b w:val="0"/>
          <w:bCs w:val="0"/>
        </w:rPr>
        <w:t xml:space="preserve">                            (3.3)</w:t>
      </w:r>
    </w:p>
    <w:p w14:paraId="5E5F8365" w14:textId="72DA050B" w:rsidR="0055342A" w:rsidRPr="00002F25" w:rsidRDefault="0055342A" w:rsidP="00432A49">
      <w:pPr>
        <w:pStyle w:val="Heading2"/>
        <w:shd w:val="clear" w:color="auto" w:fill="FFFFFF"/>
        <w:spacing w:line="360" w:lineRule="auto"/>
        <w:ind w:right="225"/>
        <w:jc w:val="both"/>
        <w:rPr>
          <w:rFonts w:ascii="Times New Roman" w:hAnsi="Times New Roman" w:cs="Times New Roman"/>
          <w:b w:val="0"/>
          <w:bCs w:val="0"/>
          <w:color w:val="000000"/>
          <w:sz w:val="24"/>
          <w:szCs w:val="24"/>
          <w:lang w:eastAsia="en-US"/>
        </w:rPr>
      </w:pPr>
      <w:r w:rsidRPr="00002F25">
        <w:rPr>
          <w:rFonts w:ascii="Times New Roman" w:hAnsi="Times New Roman" w:cs="Times New Roman"/>
          <w:b w:val="0"/>
          <w:bCs w:val="0"/>
          <w:color w:val="000000"/>
          <w:sz w:val="24"/>
          <w:szCs w:val="24"/>
        </w:rPr>
        <w:t>Operatii morfologice</w:t>
      </w:r>
      <w:r w:rsidR="00B45B1D" w:rsidRPr="00002F25">
        <w:rPr>
          <w:rFonts w:ascii="Times New Roman" w:hAnsi="Times New Roman" w:cs="Times New Roman"/>
          <w:b w:val="0"/>
          <w:bCs w:val="0"/>
          <w:color w:val="000000"/>
          <w:sz w:val="24"/>
          <w:szCs w:val="24"/>
        </w:rPr>
        <w:t xml:space="preserve"> </w:t>
      </w:r>
      <w:r w:rsidR="00D94791" w:rsidRPr="00002F25">
        <w:rPr>
          <w:rFonts w:ascii="Times New Roman" w:hAnsi="Times New Roman" w:cs="Times New Roman"/>
          <w:b w:val="0"/>
          <w:bCs w:val="0"/>
          <w:color w:val="000000"/>
          <w:sz w:val="24"/>
          <w:szCs w:val="24"/>
        </w:rPr>
        <w:t>[site 4]</w:t>
      </w:r>
    </w:p>
    <w:p w14:paraId="1140AB96" w14:textId="26E7EA59" w:rsidR="0055342A" w:rsidRPr="00002F25" w:rsidRDefault="0055342A" w:rsidP="00432A49">
      <w:pPr>
        <w:numPr>
          <w:ilvl w:val="0"/>
          <w:numId w:val="26"/>
        </w:numPr>
        <w:shd w:val="clear" w:color="auto" w:fill="FFFFFF"/>
        <w:spacing w:before="100" w:beforeAutospacing="1" w:after="100" w:afterAutospacing="1" w:line="360" w:lineRule="auto"/>
        <w:jc w:val="both"/>
        <w:rPr>
          <w:color w:val="000000"/>
        </w:rPr>
      </w:pPr>
      <w:r w:rsidRPr="00002F25">
        <w:rPr>
          <w:color w:val="000000"/>
        </w:rPr>
        <w:t>Pe</w:t>
      </w:r>
      <w:r w:rsidR="00DF2EC6" w:rsidRPr="00002F25">
        <w:rPr>
          <w:color w:val="000000"/>
        </w:rPr>
        <w:t>,</w:t>
      </w:r>
      <w:r w:rsidRPr="00002F25">
        <w:rPr>
          <w:color w:val="000000"/>
        </w:rPr>
        <w:t xml:space="preserve"> scurt </w:t>
      </w:r>
      <w:r w:rsidR="00DF2EC6" w:rsidRPr="00002F25">
        <w:rPr>
          <w:color w:val="000000"/>
        </w:rPr>
        <w:t>u</w:t>
      </w:r>
      <w:r w:rsidRPr="00002F25">
        <w:rPr>
          <w:color w:val="000000"/>
        </w:rPr>
        <w:t>n set de operatii care proceseaza imaginile dupa forma acestora</w:t>
      </w:r>
      <w:r w:rsidR="00B45B1D" w:rsidRPr="00002F25">
        <w:rPr>
          <w:color w:val="000000"/>
        </w:rPr>
        <w:t xml:space="preserve"> </w:t>
      </w:r>
    </w:p>
    <w:p w14:paraId="79035090" w14:textId="3856D864" w:rsidR="0055342A" w:rsidRPr="00002F25" w:rsidRDefault="0055342A" w:rsidP="00432A49">
      <w:pPr>
        <w:numPr>
          <w:ilvl w:val="0"/>
          <w:numId w:val="26"/>
        </w:numPr>
        <w:shd w:val="clear" w:color="auto" w:fill="FFFFFF"/>
        <w:spacing w:before="100" w:beforeAutospacing="1" w:after="100" w:afterAutospacing="1" w:line="360" w:lineRule="auto"/>
        <w:jc w:val="both"/>
        <w:rPr>
          <w:color w:val="000000"/>
        </w:rPr>
      </w:pPr>
      <w:r w:rsidRPr="00002F25">
        <w:rPr>
          <w:color w:val="000000"/>
        </w:rPr>
        <w:t>Cele mai cunoscute operatii morfologice sunt dilatarea si erodarea :</w:t>
      </w:r>
    </w:p>
    <w:p w14:paraId="0F369190" w14:textId="6D8F61A1" w:rsidR="0055342A" w:rsidRPr="00002F25" w:rsidRDefault="0055342A" w:rsidP="00432A49">
      <w:pPr>
        <w:numPr>
          <w:ilvl w:val="1"/>
          <w:numId w:val="26"/>
        </w:numPr>
        <w:shd w:val="clear" w:color="auto" w:fill="FFFFFF"/>
        <w:spacing w:before="100" w:beforeAutospacing="1" w:after="100" w:afterAutospacing="1" w:line="360" w:lineRule="auto"/>
        <w:jc w:val="both"/>
        <w:rPr>
          <w:color w:val="000000"/>
        </w:rPr>
      </w:pPr>
      <w:r w:rsidRPr="00002F25">
        <w:rPr>
          <w:color w:val="000000"/>
        </w:rPr>
        <w:t>Reducerea zgomotului</w:t>
      </w:r>
    </w:p>
    <w:p w14:paraId="761C45EA" w14:textId="5D2C8E0E" w:rsidR="0055342A" w:rsidRPr="00002F25" w:rsidRDefault="0055342A" w:rsidP="00432A49">
      <w:pPr>
        <w:numPr>
          <w:ilvl w:val="1"/>
          <w:numId w:val="26"/>
        </w:numPr>
        <w:shd w:val="clear" w:color="auto" w:fill="FFFFFF"/>
        <w:spacing w:before="100" w:beforeAutospacing="1" w:after="100" w:afterAutospacing="1" w:line="360" w:lineRule="auto"/>
        <w:jc w:val="both"/>
        <w:rPr>
          <w:color w:val="000000"/>
        </w:rPr>
      </w:pPr>
      <w:r w:rsidRPr="00002F25">
        <w:rPr>
          <w:color w:val="000000"/>
        </w:rPr>
        <w:t>Gasirea denivelarilor in imagine sau a unor “gauri” in aceasta</w:t>
      </w:r>
    </w:p>
    <w:p w14:paraId="6B091C23" w14:textId="1E4ECC23" w:rsidR="00500CB5" w:rsidRPr="006B705F" w:rsidRDefault="00500CB5" w:rsidP="006B705F">
      <w:pPr>
        <w:pStyle w:val="startli"/>
        <w:numPr>
          <w:ilvl w:val="0"/>
          <w:numId w:val="26"/>
        </w:numPr>
        <w:shd w:val="clear" w:color="auto" w:fill="FFFFFF"/>
        <w:spacing w:before="30" w:beforeAutospacing="0" w:line="360" w:lineRule="auto"/>
        <w:jc w:val="both"/>
        <w:rPr>
          <w:rFonts w:ascii="Helvetica" w:hAnsi="Helvetica" w:cs="Helvetica"/>
          <w:color w:val="000000"/>
          <w:sz w:val="21"/>
          <w:szCs w:val="21"/>
          <w:lang w:val="ro-RO"/>
        </w:rPr>
      </w:pPr>
      <w:r w:rsidRPr="00002F25">
        <w:rPr>
          <w:color w:val="000000"/>
          <w:lang w:val="ro-RO"/>
        </w:rPr>
        <w:t>Vom folosii o imagine pentru explicarea acestor doua operatii morfologice</w:t>
      </w:r>
      <w:r w:rsidR="0055342A" w:rsidRPr="00002F25">
        <w:rPr>
          <w:rFonts w:ascii="Helvetica" w:hAnsi="Helvetica" w:cs="Helvetica"/>
          <w:color w:val="000000"/>
          <w:sz w:val="21"/>
          <w:szCs w:val="21"/>
          <w:lang w:val="ro-RO"/>
        </w:rPr>
        <w:t>:</w:t>
      </w:r>
    </w:p>
    <w:p w14:paraId="4442EC61" w14:textId="61476B80" w:rsidR="00B45B1D" w:rsidRPr="00002F25" w:rsidRDefault="0055342A" w:rsidP="00432A49">
      <w:pPr>
        <w:shd w:val="clear" w:color="auto" w:fill="FFFFFF"/>
        <w:spacing w:beforeAutospacing="1" w:afterAutospacing="1" w:line="360" w:lineRule="auto"/>
        <w:ind w:left="720"/>
        <w:jc w:val="center"/>
        <w:rPr>
          <w:rFonts w:ascii="Helvetica" w:hAnsi="Helvetica" w:cs="Helvetica"/>
          <w:color w:val="000000"/>
          <w:sz w:val="21"/>
          <w:szCs w:val="21"/>
        </w:rPr>
      </w:pPr>
      <w:r w:rsidRPr="00002F25">
        <w:rPr>
          <w:rFonts w:ascii="Helvetica" w:hAnsi="Helvetica" w:cs="Helvetica"/>
          <w:noProof/>
          <w:color w:val="000000"/>
          <w:sz w:val="21"/>
          <w:szCs w:val="21"/>
        </w:rPr>
        <w:drawing>
          <wp:inline distT="0" distB="0" distL="0" distR="0" wp14:anchorId="203D4BB5" wp14:editId="6088889B">
            <wp:extent cx="1036114" cy="1108363"/>
            <wp:effectExtent l="0" t="0" r="0" b="0"/>
            <wp:docPr id="266555997" name="Picture 3"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55997" name="Picture 3" descr="A white letter on a black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1478" cy="1156890"/>
                    </a:xfrm>
                    <a:prstGeom prst="rect">
                      <a:avLst/>
                    </a:prstGeom>
                    <a:noFill/>
                    <a:ln>
                      <a:noFill/>
                    </a:ln>
                  </pic:spPr>
                </pic:pic>
              </a:graphicData>
            </a:graphic>
          </wp:inline>
        </w:drawing>
      </w:r>
      <w:r w:rsidR="00432A49" w:rsidRPr="00002F25">
        <w:rPr>
          <w:rFonts w:ascii="Helvetica" w:hAnsi="Helvetica" w:cs="Helvetica"/>
          <w:color w:val="000000"/>
          <w:sz w:val="21"/>
          <w:szCs w:val="21"/>
        </w:rPr>
        <w:t xml:space="preserve">  </w:t>
      </w:r>
      <w:r w:rsidR="00432A49" w:rsidRPr="00002F25">
        <w:rPr>
          <w:rFonts w:ascii="Helvetica" w:hAnsi="Helvetica" w:cs="Helvetica"/>
          <w:noProof/>
          <w:color w:val="000000"/>
          <w:sz w:val="21"/>
          <w:szCs w:val="21"/>
        </w:rPr>
        <w:drawing>
          <wp:inline distT="0" distB="0" distL="0" distR="0" wp14:anchorId="6D3DCD1F" wp14:editId="76F3152B">
            <wp:extent cx="1066800" cy="1108364"/>
            <wp:effectExtent l="0" t="0" r="0" b="0"/>
            <wp:docPr id="1038825495" name="Picture 2"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5495" name="Picture 2" descr="A white letter on a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0335" cy="1112037"/>
                    </a:xfrm>
                    <a:prstGeom prst="rect">
                      <a:avLst/>
                    </a:prstGeom>
                    <a:noFill/>
                    <a:ln>
                      <a:noFill/>
                    </a:ln>
                  </pic:spPr>
                </pic:pic>
              </a:graphicData>
            </a:graphic>
          </wp:inline>
        </w:drawing>
      </w:r>
      <w:r w:rsidR="00432A49" w:rsidRPr="00002F25">
        <w:rPr>
          <w:rFonts w:ascii="Helvetica" w:hAnsi="Helvetica" w:cs="Helvetica"/>
          <w:color w:val="000000"/>
          <w:sz w:val="21"/>
          <w:szCs w:val="21"/>
        </w:rPr>
        <w:t xml:space="preserve">  </w:t>
      </w:r>
      <w:r w:rsidR="00432A49" w:rsidRPr="00002F25">
        <w:rPr>
          <w:rFonts w:ascii="Helvetica" w:hAnsi="Helvetica" w:cs="Helvetica"/>
          <w:noProof/>
          <w:color w:val="000000"/>
          <w:sz w:val="21"/>
          <w:szCs w:val="21"/>
        </w:rPr>
        <w:drawing>
          <wp:inline distT="0" distB="0" distL="0" distR="0" wp14:anchorId="5C970975" wp14:editId="23A1F389">
            <wp:extent cx="1066800" cy="1129145"/>
            <wp:effectExtent l="0" t="0" r="0" b="0"/>
            <wp:docPr id="993841921" name="Picture 1"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1921" name="Picture 1" descr="A white letter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129145"/>
                    </a:xfrm>
                    <a:prstGeom prst="rect">
                      <a:avLst/>
                    </a:prstGeom>
                    <a:noFill/>
                    <a:ln>
                      <a:noFill/>
                    </a:ln>
                  </pic:spPr>
                </pic:pic>
              </a:graphicData>
            </a:graphic>
          </wp:inline>
        </w:drawing>
      </w:r>
    </w:p>
    <w:p w14:paraId="29042F00" w14:textId="451EC3E9" w:rsidR="00432A49" w:rsidRPr="00002F25" w:rsidRDefault="00200CD0" w:rsidP="00200CD0">
      <w:pPr>
        <w:pStyle w:val="Heading3"/>
        <w:numPr>
          <w:ilvl w:val="0"/>
          <w:numId w:val="0"/>
        </w:numPr>
        <w:shd w:val="clear" w:color="auto" w:fill="FFFFFF"/>
        <w:spacing w:line="360" w:lineRule="auto"/>
        <w:ind w:left="360" w:right="225" w:hanging="360"/>
        <w:jc w:val="both"/>
        <w:rPr>
          <w:rFonts w:ascii="Times New Roman" w:hAnsi="Times New Roman" w:cs="Times New Roman"/>
          <w:b w:val="0"/>
          <w:bCs w:val="0"/>
          <w:color w:val="000000"/>
        </w:rPr>
      </w:pPr>
      <w:r w:rsidRPr="00002F25">
        <w:rPr>
          <w:rFonts w:ascii="Times New Roman" w:hAnsi="Times New Roman" w:cs="Times New Roman"/>
          <w:b w:val="0"/>
          <w:bCs w:val="0"/>
          <w:color w:val="000000"/>
        </w:rPr>
        <w:tab/>
      </w:r>
      <w:r w:rsidRPr="00002F25">
        <w:rPr>
          <w:rFonts w:ascii="Times New Roman" w:hAnsi="Times New Roman" w:cs="Times New Roman"/>
          <w:b w:val="0"/>
          <w:bCs w:val="0"/>
          <w:color w:val="000000"/>
        </w:rPr>
        <w:tab/>
      </w:r>
      <w:r w:rsidRPr="00002F25">
        <w:rPr>
          <w:rFonts w:ascii="Times New Roman" w:hAnsi="Times New Roman" w:cs="Times New Roman"/>
          <w:b w:val="0"/>
          <w:bCs w:val="0"/>
          <w:color w:val="000000"/>
        </w:rPr>
        <w:tab/>
      </w:r>
      <w:r w:rsidRPr="00002F25">
        <w:rPr>
          <w:rFonts w:ascii="Times New Roman" w:hAnsi="Times New Roman" w:cs="Times New Roman"/>
          <w:b w:val="0"/>
          <w:bCs w:val="0"/>
          <w:color w:val="000000"/>
        </w:rPr>
        <w:tab/>
      </w:r>
      <w:r w:rsidR="006B705F">
        <w:rPr>
          <w:rFonts w:ascii="Times New Roman" w:hAnsi="Times New Roman" w:cs="Times New Roman"/>
          <w:b w:val="0"/>
          <w:bCs w:val="0"/>
          <w:color w:val="000000"/>
        </w:rPr>
        <w:t xml:space="preserve">                 </w:t>
      </w:r>
      <w:r w:rsidR="00ED459A" w:rsidRPr="00002F25">
        <w:rPr>
          <w:rFonts w:ascii="Times New Roman" w:hAnsi="Times New Roman" w:cs="Times New Roman"/>
          <w:b w:val="0"/>
          <w:bCs w:val="0"/>
          <w:color w:val="000000"/>
        </w:rPr>
        <w:t xml:space="preserve"> </w:t>
      </w:r>
      <w:r w:rsidRPr="00002F25">
        <w:rPr>
          <w:rFonts w:ascii="Times New Roman" w:hAnsi="Times New Roman" w:cs="Times New Roman"/>
          <w:b w:val="0"/>
          <w:bCs w:val="0"/>
          <w:color w:val="000000"/>
        </w:rPr>
        <w:t>Figura</w:t>
      </w:r>
      <w:r w:rsidR="006B705F">
        <w:rPr>
          <w:rFonts w:ascii="Times New Roman" w:hAnsi="Times New Roman" w:cs="Times New Roman"/>
          <w:b w:val="0"/>
          <w:bCs w:val="0"/>
          <w:color w:val="000000"/>
        </w:rPr>
        <w:t xml:space="preserve"> 3.4 Dilatarea, Eroziunea</w:t>
      </w:r>
    </w:p>
    <w:p w14:paraId="69AFA27C" w14:textId="3ECAF95B" w:rsidR="0055342A" w:rsidRPr="00002F25" w:rsidRDefault="0055342A" w:rsidP="00432A49">
      <w:pPr>
        <w:pStyle w:val="Heading3"/>
        <w:numPr>
          <w:ilvl w:val="0"/>
          <w:numId w:val="0"/>
        </w:numPr>
        <w:shd w:val="clear" w:color="auto" w:fill="FFFFFF"/>
        <w:spacing w:line="360" w:lineRule="auto"/>
        <w:ind w:right="225"/>
        <w:jc w:val="both"/>
        <w:rPr>
          <w:rFonts w:ascii="Times New Roman" w:hAnsi="Times New Roman" w:cs="Times New Roman"/>
          <w:b w:val="0"/>
          <w:bCs w:val="0"/>
          <w:color w:val="000000"/>
          <w:sz w:val="27"/>
          <w:szCs w:val="27"/>
        </w:rPr>
      </w:pPr>
      <w:r w:rsidRPr="00002F25">
        <w:rPr>
          <w:rFonts w:ascii="Times New Roman" w:hAnsi="Times New Roman" w:cs="Times New Roman"/>
          <w:b w:val="0"/>
          <w:bCs w:val="0"/>
          <w:color w:val="000000"/>
        </w:rPr>
        <w:t>Dila</w:t>
      </w:r>
      <w:r w:rsidR="00500CB5" w:rsidRPr="00002F25">
        <w:rPr>
          <w:rFonts w:ascii="Times New Roman" w:hAnsi="Times New Roman" w:cs="Times New Roman"/>
          <w:b w:val="0"/>
          <w:bCs w:val="0"/>
          <w:color w:val="000000"/>
        </w:rPr>
        <w:t>tarea</w:t>
      </w:r>
      <w:r w:rsidR="00B45B1D" w:rsidRPr="00002F25">
        <w:rPr>
          <w:rFonts w:ascii="Times New Roman" w:hAnsi="Times New Roman" w:cs="Times New Roman"/>
          <w:b w:val="0"/>
          <w:bCs w:val="0"/>
          <w:color w:val="000000"/>
        </w:rPr>
        <w:t xml:space="preserve"> </w:t>
      </w:r>
      <w:r w:rsidR="006B705F">
        <w:rPr>
          <w:rFonts w:ascii="Times New Roman" w:hAnsi="Times New Roman" w:cs="Times New Roman"/>
          <w:b w:val="0"/>
          <w:bCs w:val="0"/>
          <w:color w:val="000000"/>
        </w:rPr>
        <w:t>a)</w:t>
      </w:r>
    </w:p>
    <w:p w14:paraId="2493E82C" w14:textId="2F26A12B" w:rsidR="0055342A" w:rsidRPr="00002F25" w:rsidRDefault="00500CB5" w:rsidP="00432A49">
      <w:pPr>
        <w:numPr>
          <w:ilvl w:val="0"/>
          <w:numId w:val="27"/>
        </w:numPr>
        <w:shd w:val="clear" w:color="auto" w:fill="FFFFFF"/>
        <w:spacing w:beforeAutospacing="1" w:afterAutospacing="1" w:line="360" w:lineRule="auto"/>
        <w:jc w:val="both"/>
        <w:rPr>
          <w:color w:val="000000"/>
        </w:rPr>
      </w:pPr>
      <w:r w:rsidRPr="00002F25">
        <w:rPr>
          <w:color w:val="000000"/>
        </w:rPr>
        <w:t>Formula matematica a dilatarii dupa convolutie</w:t>
      </w:r>
      <w:r w:rsidR="0055342A" w:rsidRPr="00002F25">
        <w:rPr>
          <w:color w:val="000000"/>
        </w:rPr>
        <w:t>: </w:t>
      </w:r>
      <w:r w:rsidR="0055342A" w:rsidRPr="00002F25">
        <w:rPr>
          <w:rStyle w:val="mtext"/>
          <w:color w:val="000000"/>
          <w:bdr w:val="none" w:sz="0" w:space="0" w:color="auto" w:frame="1"/>
        </w:rPr>
        <w:t>dst</w:t>
      </w:r>
      <w:r w:rsidR="0055342A" w:rsidRPr="00002F25">
        <w:rPr>
          <w:rStyle w:val="mo"/>
          <w:color w:val="000000"/>
          <w:bdr w:val="none" w:sz="0" w:space="0" w:color="auto" w:frame="1"/>
        </w:rPr>
        <w:t>(</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)=max(</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w:t>
      </w:r>
      <w:r w:rsidR="0055342A" w:rsidRPr="00002F25">
        <w:rPr>
          <w:rStyle w:val="mtext"/>
          <w:color w:val="000000"/>
          <w:bdr w:val="none" w:sz="0" w:space="0" w:color="auto" w:frame="1"/>
        </w:rPr>
        <w:t>element</w:t>
      </w:r>
      <w:r w:rsidR="0055342A" w:rsidRPr="00002F25">
        <w:rPr>
          <w:rStyle w:val="mo"/>
          <w:color w:val="000000"/>
          <w:bdr w:val="none" w:sz="0" w:space="0" w:color="auto" w:frame="1"/>
        </w:rPr>
        <w:t>(</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w:t>
      </w:r>
      <w:r w:rsidR="0055342A" w:rsidRPr="00002F25">
        <w:rPr>
          <w:rStyle w:val="mn"/>
          <w:color w:val="000000"/>
          <w:bdr w:val="none" w:sz="0" w:space="0" w:color="auto" w:frame="1"/>
        </w:rPr>
        <w:t>0</w:t>
      </w:r>
      <w:r w:rsidR="0055342A" w:rsidRPr="00002F25">
        <w:rPr>
          <w:rStyle w:val="mtext"/>
          <w:color w:val="000000"/>
          <w:bdr w:val="none" w:sz="0" w:space="0" w:color="auto" w:frame="1"/>
        </w:rPr>
        <w:t>src</w:t>
      </w:r>
      <w:r w:rsidR="0055342A" w:rsidRPr="00002F25">
        <w:rPr>
          <w:rStyle w:val="mo"/>
          <w:color w:val="000000"/>
          <w:bdr w:val="none" w:sz="0" w:space="0" w:color="auto" w:frame="1"/>
        </w:rPr>
        <w:t>(</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w:t>
      </w:r>
    </w:p>
    <w:p w14:paraId="593EA990" w14:textId="0A2F0F55" w:rsidR="0055342A" w:rsidRPr="00002F25" w:rsidRDefault="00500CB5" w:rsidP="00432A49">
      <w:pPr>
        <w:numPr>
          <w:ilvl w:val="0"/>
          <w:numId w:val="27"/>
        </w:numPr>
        <w:shd w:val="clear" w:color="auto" w:fill="FFFFFF"/>
        <w:spacing w:before="100" w:beforeAutospacing="1" w:after="100" w:afterAutospacing="1" w:line="360" w:lineRule="auto"/>
        <w:jc w:val="both"/>
        <w:rPr>
          <w:color w:val="000000"/>
        </w:rPr>
      </w:pPr>
      <w:r w:rsidRPr="00002F25">
        <w:rPr>
          <w:color w:val="000000"/>
        </w:rPr>
        <w:t>Pixelii albi din zona de fundal negru s-au “marit” cu ajutorul acestei operatii.</w:t>
      </w:r>
    </w:p>
    <w:p w14:paraId="56CCB8B8" w14:textId="2DF4F19C" w:rsidR="0055342A" w:rsidRPr="00002F25" w:rsidRDefault="0055342A" w:rsidP="00432A49">
      <w:pPr>
        <w:pStyle w:val="Heading3"/>
        <w:numPr>
          <w:ilvl w:val="0"/>
          <w:numId w:val="0"/>
        </w:numPr>
        <w:shd w:val="clear" w:color="auto" w:fill="FFFFFF"/>
        <w:spacing w:line="360" w:lineRule="auto"/>
        <w:ind w:right="225"/>
        <w:jc w:val="both"/>
        <w:rPr>
          <w:rFonts w:ascii="Times New Roman" w:hAnsi="Times New Roman" w:cs="Times New Roman"/>
          <w:b w:val="0"/>
          <w:bCs w:val="0"/>
          <w:color w:val="000000"/>
          <w:sz w:val="24"/>
          <w:szCs w:val="24"/>
        </w:rPr>
      </w:pPr>
      <w:r w:rsidRPr="00002F25">
        <w:rPr>
          <w:rFonts w:ascii="Times New Roman" w:hAnsi="Times New Roman" w:cs="Times New Roman"/>
          <w:b w:val="0"/>
          <w:bCs w:val="0"/>
          <w:color w:val="000000"/>
          <w:sz w:val="24"/>
          <w:szCs w:val="24"/>
        </w:rPr>
        <w:t>Ero</w:t>
      </w:r>
      <w:r w:rsidR="00DF2EC6" w:rsidRPr="00002F25">
        <w:rPr>
          <w:rFonts w:ascii="Times New Roman" w:hAnsi="Times New Roman" w:cs="Times New Roman"/>
          <w:b w:val="0"/>
          <w:bCs w:val="0"/>
          <w:color w:val="000000"/>
          <w:sz w:val="24"/>
          <w:szCs w:val="24"/>
        </w:rPr>
        <w:t>ziunea</w:t>
      </w:r>
      <w:r w:rsidR="006B705F">
        <w:rPr>
          <w:rFonts w:ascii="Times New Roman" w:hAnsi="Times New Roman" w:cs="Times New Roman"/>
          <w:b w:val="0"/>
          <w:bCs w:val="0"/>
          <w:color w:val="000000"/>
        </w:rPr>
        <w:t xml:space="preserve"> b)</w:t>
      </w:r>
    </w:p>
    <w:p w14:paraId="5D302D7B" w14:textId="77777777" w:rsidR="007F4B34" w:rsidRDefault="00500CB5" w:rsidP="007F4B34">
      <w:pPr>
        <w:numPr>
          <w:ilvl w:val="0"/>
          <w:numId w:val="28"/>
        </w:numPr>
        <w:shd w:val="clear" w:color="auto" w:fill="FFFFFF"/>
        <w:spacing w:beforeAutospacing="1" w:afterAutospacing="1" w:line="360" w:lineRule="auto"/>
        <w:jc w:val="both"/>
        <w:rPr>
          <w:rStyle w:val="mo"/>
          <w:color w:val="000000"/>
        </w:rPr>
      </w:pPr>
      <w:r w:rsidRPr="00002F25">
        <w:rPr>
          <w:color w:val="000000"/>
        </w:rPr>
        <w:t>Formula matematica a erodarii este :</w:t>
      </w:r>
      <w:r w:rsidR="0055342A" w:rsidRPr="00002F25">
        <w:rPr>
          <w:color w:val="000000"/>
        </w:rPr>
        <w:t> </w:t>
      </w:r>
      <w:r w:rsidR="0055342A" w:rsidRPr="00002F25">
        <w:rPr>
          <w:rStyle w:val="mtext"/>
          <w:color w:val="000000"/>
          <w:bdr w:val="none" w:sz="0" w:space="0" w:color="auto" w:frame="1"/>
        </w:rPr>
        <w:t>dst</w:t>
      </w:r>
      <w:r w:rsidR="0055342A" w:rsidRPr="00002F25">
        <w:rPr>
          <w:rStyle w:val="mo"/>
          <w:color w:val="000000"/>
          <w:bdr w:val="none" w:sz="0" w:space="0" w:color="auto" w:frame="1"/>
        </w:rPr>
        <w:t>(</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)=min(</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w:t>
      </w:r>
      <w:r w:rsidR="0055342A" w:rsidRPr="00002F25">
        <w:rPr>
          <w:rStyle w:val="mtext"/>
          <w:color w:val="000000"/>
          <w:bdr w:val="none" w:sz="0" w:space="0" w:color="auto" w:frame="1"/>
        </w:rPr>
        <w:t>element</w:t>
      </w:r>
      <w:r w:rsidR="0055342A" w:rsidRPr="00002F25">
        <w:rPr>
          <w:rStyle w:val="mo"/>
          <w:color w:val="000000"/>
          <w:bdr w:val="none" w:sz="0" w:space="0" w:color="auto" w:frame="1"/>
        </w:rPr>
        <w:t>(</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w:t>
      </w:r>
      <w:r w:rsidR="0055342A" w:rsidRPr="00002F25">
        <w:rPr>
          <w:rStyle w:val="mn"/>
          <w:color w:val="000000"/>
          <w:bdr w:val="none" w:sz="0" w:space="0" w:color="auto" w:frame="1"/>
        </w:rPr>
        <w:t>0</w:t>
      </w:r>
      <w:r w:rsidR="0055342A" w:rsidRPr="00002F25">
        <w:rPr>
          <w:rStyle w:val="mtext"/>
          <w:color w:val="000000"/>
          <w:bdr w:val="none" w:sz="0" w:space="0" w:color="auto" w:frame="1"/>
        </w:rPr>
        <w:t>src</w:t>
      </w:r>
      <w:r w:rsidR="0055342A" w:rsidRPr="00002F25">
        <w:rPr>
          <w:rStyle w:val="mo"/>
          <w:color w:val="000000"/>
          <w:bdr w:val="none" w:sz="0" w:space="0" w:color="auto" w:frame="1"/>
        </w:rPr>
        <w:t>(</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x</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w:t>
      </w:r>
      <w:r w:rsidR="0055342A" w:rsidRPr="00002F25">
        <w:rPr>
          <w:rStyle w:val="mi"/>
          <w:color w:val="000000"/>
          <w:bdr w:val="none" w:sz="0" w:space="0" w:color="auto" w:frame="1"/>
        </w:rPr>
        <w:t>y</w:t>
      </w:r>
      <w:r w:rsidR="0055342A" w:rsidRPr="00002F25">
        <w:rPr>
          <w:rStyle w:val="mo"/>
          <w:color w:val="000000"/>
          <w:bdr w:val="none" w:sz="0" w:space="0" w:color="auto" w:frame="1"/>
        </w:rPr>
        <w:t>′)</w:t>
      </w:r>
    </w:p>
    <w:p w14:paraId="42AE5B0F" w14:textId="5D7E9BE9" w:rsidR="009F57C0" w:rsidRPr="007F4B34" w:rsidRDefault="00500CB5" w:rsidP="007F4B34">
      <w:pPr>
        <w:numPr>
          <w:ilvl w:val="0"/>
          <w:numId w:val="28"/>
        </w:numPr>
        <w:shd w:val="clear" w:color="auto" w:fill="FFFFFF"/>
        <w:spacing w:beforeAutospacing="1" w:afterAutospacing="1" w:line="360" w:lineRule="auto"/>
        <w:jc w:val="both"/>
        <w:rPr>
          <w:color w:val="000000"/>
        </w:rPr>
      </w:pPr>
      <w:r w:rsidRPr="007F4B34">
        <w:t>Pixelii albi de pe fundalul negru s-au “micsorat” ceea ce ne duce la o concluzie clara ca dilatarea si er</w:t>
      </w:r>
      <w:r w:rsidR="00A91C4C" w:rsidRPr="007F4B34">
        <w:t xml:space="preserve">ziunea </w:t>
      </w:r>
      <w:r w:rsidRPr="007F4B34">
        <w:t>sunt doua operatii inverse.</w:t>
      </w:r>
    </w:p>
    <w:p w14:paraId="3D3B477F" w14:textId="17F2116C" w:rsidR="008B023F" w:rsidRPr="00002F25" w:rsidRDefault="004D5F88" w:rsidP="00432A49">
      <w:pPr>
        <w:pStyle w:val="IETHeading1"/>
        <w:spacing w:line="360" w:lineRule="auto"/>
        <w:jc w:val="both"/>
      </w:pPr>
      <w:r w:rsidRPr="00002F25">
        <w:lastRenderedPageBreak/>
        <w:t xml:space="preserve">Implementarea soluției adoptate </w:t>
      </w:r>
      <w:r w:rsidRPr="00002F25">
        <w:rPr>
          <w:b w:val="0"/>
          <w:bCs w:val="0"/>
        </w:rPr>
        <w:t>(30%-40%)</w:t>
      </w:r>
    </w:p>
    <w:p w14:paraId="4366132E" w14:textId="0FE0EF5A" w:rsidR="00500CB5" w:rsidRPr="00002F25" w:rsidRDefault="00500CB5" w:rsidP="000265B2">
      <w:pPr>
        <w:pStyle w:val="IETHeading1"/>
        <w:numPr>
          <w:ilvl w:val="0"/>
          <w:numId w:val="0"/>
        </w:numPr>
        <w:spacing w:line="360" w:lineRule="auto"/>
        <w:ind w:left="360" w:firstLine="360"/>
        <w:jc w:val="both"/>
        <w:rPr>
          <w:rFonts w:ascii="Times New Roman" w:hAnsi="Times New Roman" w:cs="Times New Roman"/>
          <w:b w:val="0"/>
          <w:bCs w:val="0"/>
        </w:rPr>
      </w:pPr>
      <w:r w:rsidRPr="00002F25">
        <w:rPr>
          <w:rFonts w:ascii="Times New Roman" w:hAnsi="Times New Roman" w:cs="Times New Roman"/>
          <w:b w:val="0"/>
          <w:bCs w:val="0"/>
        </w:rPr>
        <w:t>Am ales sa folosim strategia mentionata si mai sus.Vom avea in vedere dezvoltarea urmatorilor in ordinea cronologica propusa si gandita in cadrul echipei:</w:t>
      </w:r>
    </w:p>
    <w:p w14:paraId="2ED6EB64" w14:textId="52C4DF0A" w:rsidR="00500CB5" w:rsidRPr="00002F25" w:rsidRDefault="00500CB5" w:rsidP="00432A49">
      <w:pPr>
        <w:pStyle w:val="IETHeading1"/>
        <w:numPr>
          <w:ilvl w:val="0"/>
          <w:numId w:val="29"/>
        </w:numPr>
        <w:spacing w:line="360" w:lineRule="auto"/>
        <w:jc w:val="both"/>
        <w:rPr>
          <w:rFonts w:ascii="Times New Roman" w:hAnsi="Times New Roman" w:cs="Times New Roman"/>
          <w:b w:val="0"/>
          <w:bCs w:val="0"/>
        </w:rPr>
      </w:pPr>
      <w:r w:rsidRPr="00002F25">
        <w:rPr>
          <w:rFonts w:ascii="Times New Roman" w:hAnsi="Times New Roman" w:cs="Times New Roman"/>
          <w:b w:val="0"/>
          <w:bCs w:val="0"/>
        </w:rPr>
        <w:t>Convertirea pdf-ului de intrare in imagini(deoarece un pdf poate avea mai multe pagini) de tip .png/PNG</w:t>
      </w:r>
      <w:r w:rsidR="00ED459A" w:rsidRPr="00002F25">
        <w:rPr>
          <w:rFonts w:ascii="Times New Roman" w:hAnsi="Times New Roman" w:cs="Times New Roman"/>
          <w:b w:val="0"/>
          <w:bCs w:val="0"/>
        </w:rPr>
        <w:t xml:space="preserve"> [Site5]</w:t>
      </w:r>
    </w:p>
    <w:p w14:paraId="04CFC00B" w14:textId="6FA3CA68" w:rsidR="00500CB5" w:rsidRPr="00002F25" w:rsidRDefault="00CB47B8" w:rsidP="00CB47B8">
      <w:pPr>
        <w:pStyle w:val="IETHeading1"/>
        <w:numPr>
          <w:ilvl w:val="0"/>
          <w:numId w:val="29"/>
        </w:numPr>
        <w:spacing w:line="360" w:lineRule="auto"/>
        <w:jc w:val="both"/>
        <w:rPr>
          <w:rFonts w:ascii="Times New Roman" w:hAnsi="Times New Roman" w:cs="Times New Roman"/>
          <w:b w:val="0"/>
          <w:bCs w:val="0"/>
        </w:rPr>
      </w:pPr>
      <w:r w:rsidRPr="00002F25">
        <w:rPr>
          <w:rFonts w:ascii="Times New Roman" w:hAnsi="Times New Roman" w:cs="Times New Roman"/>
          <w:b w:val="0"/>
          <w:bCs w:val="0"/>
        </w:rPr>
        <w:t xml:space="preserve">Pre-procesarea imaginii care este realizata prin reducerea de zgomot. </w:t>
      </w:r>
      <w:r w:rsidR="00ED459A" w:rsidRPr="00002F25">
        <w:rPr>
          <w:rFonts w:ascii="Times New Roman" w:hAnsi="Times New Roman" w:cs="Times New Roman"/>
          <w:b w:val="0"/>
          <w:bCs w:val="0"/>
        </w:rPr>
        <w:t>[Site</w:t>
      </w:r>
      <w:r w:rsidR="00D94791" w:rsidRPr="00002F25">
        <w:rPr>
          <w:rFonts w:ascii="Times New Roman" w:hAnsi="Times New Roman" w:cs="Times New Roman"/>
          <w:b w:val="0"/>
          <w:bCs w:val="0"/>
        </w:rPr>
        <w:t>6</w:t>
      </w:r>
      <w:r w:rsidR="00ED459A" w:rsidRPr="00002F25">
        <w:rPr>
          <w:rFonts w:ascii="Times New Roman" w:hAnsi="Times New Roman" w:cs="Times New Roman"/>
          <w:b w:val="0"/>
          <w:bCs w:val="0"/>
        </w:rPr>
        <w:t>]</w:t>
      </w:r>
    </w:p>
    <w:p w14:paraId="080CE8ED" w14:textId="1FF1FBA5" w:rsidR="00804B2C" w:rsidRPr="00002F25" w:rsidRDefault="00804B2C" w:rsidP="00432A49">
      <w:pPr>
        <w:pStyle w:val="IETHeading1"/>
        <w:numPr>
          <w:ilvl w:val="0"/>
          <w:numId w:val="29"/>
        </w:numPr>
        <w:spacing w:line="360" w:lineRule="auto"/>
        <w:jc w:val="both"/>
        <w:rPr>
          <w:rFonts w:ascii="Times New Roman" w:hAnsi="Times New Roman" w:cs="Times New Roman"/>
          <w:b w:val="0"/>
          <w:bCs w:val="0"/>
        </w:rPr>
      </w:pPr>
      <w:r w:rsidRPr="00002F25">
        <w:rPr>
          <w:rFonts w:ascii="Times New Roman" w:hAnsi="Times New Roman" w:cs="Times New Roman"/>
          <w:b w:val="0"/>
          <w:bCs w:val="0"/>
        </w:rPr>
        <w:t>Detectia de margini/colturi pentru a crea noul centru de interes (ROI)</w:t>
      </w:r>
    </w:p>
    <w:p w14:paraId="6150E96B" w14:textId="44C4BC58" w:rsidR="00804B2C" w:rsidRPr="00002F25" w:rsidRDefault="00804B2C" w:rsidP="00432A49">
      <w:pPr>
        <w:pStyle w:val="IETHeading1"/>
        <w:numPr>
          <w:ilvl w:val="0"/>
          <w:numId w:val="29"/>
        </w:numPr>
        <w:spacing w:line="360" w:lineRule="auto"/>
        <w:jc w:val="both"/>
        <w:rPr>
          <w:rFonts w:ascii="Times New Roman" w:hAnsi="Times New Roman" w:cs="Times New Roman"/>
          <w:b w:val="0"/>
          <w:bCs w:val="0"/>
        </w:rPr>
      </w:pPr>
      <w:r w:rsidRPr="00002F25">
        <w:rPr>
          <w:rFonts w:ascii="Times New Roman" w:hAnsi="Times New Roman" w:cs="Times New Roman"/>
          <w:b w:val="0"/>
          <w:bCs w:val="0"/>
        </w:rPr>
        <w:t>Gasirea conturului cel mai semnificativ din imagine</w:t>
      </w:r>
    </w:p>
    <w:p w14:paraId="083E8EE1" w14:textId="63F290D9" w:rsidR="00804B2C" w:rsidRPr="00002F25" w:rsidRDefault="00804B2C" w:rsidP="00432A49">
      <w:pPr>
        <w:pStyle w:val="IETHeading1"/>
        <w:numPr>
          <w:ilvl w:val="0"/>
          <w:numId w:val="29"/>
        </w:numPr>
        <w:spacing w:line="360" w:lineRule="auto"/>
        <w:jc w:val="both"/>
        <w:rPr>
          <w:rFonts w:ascii="Times New Roman" w:hAnsi="Times New Roman" w:cs="Times New Roman"/>
          <w:b w:val="0"/>
          <w:bCs w:val="0"/>
        </w:rPr>
      </w:pPr>
      <w:r w:rsidRPr="00002F25">
        <w:rPr>
          <w:rFonts w:ascii="Times New Roman" w:hAnsi="Times New Roman" w:cs="Times New Roman"/>
          <w:b w:val="0"/>
          <w:bCs w:val="0"/>
        </w:rPr>
        <w:t>Crearea noii imagini care va avea colturile imaginii rezultate , colturile centrului de interes, eliminand astfel zonele de fundal care nu sunt relevante</w:t>
      </w:r>
    </w:p>
    <w:p w14:paraId="34980B50" w14:textId="22EA88BE" w:rsidR="00804B2C" w:rsidRPr="00002F25" w:rsidRDefault="00804B2C" w:rsidP="00432A49">
      <w:pPr>
        <w:pStyle w:val="IETHeading1"/>
        <w:numPr>
          <w:ilvl w:val="0"/>
          <w:numId w:val="29"/>
        </w:numPr>
        <w:spacing w:line="360" w:lineRule="auto"/>
        <w:jc w:val="both"/>
        <w:rPr>
          <w:rFonts w:ascii="Times New Roman" w:hAnsi="Times New Roman" w:cs="Times New Roman"/>
          <w:b w:val="0"/>
          <w:bCs w:val="0"/>
        </w:rPr>
      </w:pPr>
      <w:r w:rsidRPr="00002F25">
        <w:rPr>
          <w:rFonts w:ascii="Times New Roman" w:hAnsi="Times New Roman" w:cs="Times New Roman"/>
          <w:b w:val="0"/>
          <w:bCs w:val="0"/>
        </w:rPr>
        <w:t>Marirea contrastului pentru o vizualizare mult mai clara a textului final.</w:t>
      </w:r>
    </w:p>
    <w:p w14:paraId="747D3688" w14:textId="12A79DEE" w:rsidR="0055342A" w:rsidRPr="00BC6685" w:rsidRDefault="00804B2C" w:rsidP="00BC6685">
      <w:pPr>
        <w:pStyle w:val="IETHeading1"/>
        <w:numPr>
          <w:ilvl w:val="0"/>
          <w:numId w:val="29"/>
        </w:numPr>
        <w:spacing w:line="360" w:lineRule="auto"/>
        <w:jc w:val="both"/>
        <w:rPr>
          <w:rStyle w:val="apple-converted-space"/>
          <w:rFonts w:ascii="Times New Roman" w:hAnsi="Times New Roman" w:cs="Times New Roman"/>
          <w:b w:val="0"/>
          <w:bCs w:val="0"/>
        </w:rPr>
      </w:pPr>
      <w:r w:rsidRPr="00002F25">
        <w:rPr>
          <w:rFonts w:ascii="Times New Roman" w:hAnsi="Times New Roman" w:cs="Times New Roman"/>
          <w:b w:val="0"/>
          <w:bCs w:val="0"/>
        </w:rPr>
        <w:t>Converitirea imaginilor corectate intr-un pdf</w:t>
      </w:r>
    </w:p>
    <w:p w14:paraId="05EE0266" w14:textId="7DF55D40" w:rsidR="00081EBE" w:rsidRPr="00002F25" w:rsidRDefault="004D5F88" w:rsidP="00432A49">
      <w:pPr>
        <w:pStyle w:val="IETHeading1"/>
        <w:spacing w:line="360" w:lineRule="auto"/>
        <w:jc w:val="both"/>
      </w:pPr>
      <w:r w:rsidRPr="00002F25">
        <w:t xml:space="preserve">Rezultate experimentale </w:t>
      </w:r>
      <w:r w:rsidRPr="00002F25">
        <w:rPr>
          <w:b w:val="0"/>
          <w:bCs w:val="0"/>
        </w:rPr>
        <w:t>(min 10%)</w:t>
      </w:r>
    </w:p>
    <w:p w14:paraId="78D3D3A9" w14:textId="28E48C8C" w:rsidR="008B023F" w:rsidRPr="00002F25" w:rsidRDefault="0055342A" w:rsidP="00BC6685">
      <w:pPr>
        <w:pStyle w:val="IETParagraph"/>
        <w:ind w:firstLine="360"/>
        <w:rPr>
          <w:bCs/>
        </w:rPr>
      </w:pPr>
      <w:r w:rsidRPr="00002F25">
        <w:rPr>
          <w:bCs/>
        </w:rPr>
        <w:t xml:space="preserve">Am </w:t>
      </w:r>
      <w:r w:rsidR="00804B2C" w:rsidRPr="00002F25">
        <w:rPr>
          <w:bCs/>
        </w:rPr>
        <w:t>observant ca rezultatele experimentale variaza de la o poza la alta si ca luminantele pixelilor dintr-o imagine nu pot fi prelucrate in acelasi fel pentru orice tip de poza.</w:t>
      </w:r>
    </w:p>
    <w:p w14:paraId="4B556D17" w14:textId="77777777" w:rsidR="006F5372" w:rsidRDefault="00804B2C" w:rsidP="006F5372">
      <w:pPr>
        <w:pStyle w:val="IETParagraph"/>
        <w:ind w:firstLine="0"/>
      </w:pPr>
      <w:r w:rsidRPr="00002F25">
        <w:rPr>
          <w:bCs/>
        </w:rPr>
        <w:t>Rezultate intermediare:</w:t>
      </w:r>
    </w:p>
    <w:p w14:paraId="6305E037" w14:textId="6091A29C" w:rsidR="006F5372" w:rsidRPr="006F5372" w:rsidRDefault="006F5372" w:rsidP="006F5372">
      <w:pPr>
        <w:pStyle w:val="IETParagraph"/>
        <w:jc w:val="center"/>
        <w:rPr>
          <w:lang w:val="en-US"/>
        </w:rPr>
      </w:pPr>
      <w:r>
        <w:rPr>
          <w:noProof/>
        </w:rPr>
        <w:drawing>
          <wp:inline distT="0" distB="0" distL="0" distR="0" wp14:anchorId="4EF4F5CC" wp14:editId="76B1124F">
            <wp:extent cx="1545914" cy="2139315"/>
            <wp:effectExtent l="0" t="0" r="0" b="0"/>
            <wp:docPr id="1698238057" name="Picture 14"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8057" name="Picture 14" descr="A paper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2732" cy="2162588"/>
                    </a:xfrm>
                    <a:prstGeom prst="rect">
                      <a:avLst/>
                    </a:prstGeom>
                  </pic:spPr>
                </pic:pic>
              </a:graphicData>
            </a:graphic>
          </wp:inline>
        </w:drawing>
      </w:r>
      <w:r w:rsidRPr="006F5372">
        <w:rPr>
          <w:lang w:val="en-US"/>
        </w:rPr>
        <w:drawing>
          <wp:inline distT="0" distB="0" distL="0" distR="0" wp14:anchorId="2CD7F3C2" wp14:editId="710562ED">
            <wp:extent cx="1520083" cy="2133600"/>
            <wp:effectExtent l="0" t="0" r="4445" b="0"/>
            <wp:docPr id="673836310" name="Picture 16"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6310" name="Picture 16" descr="A paper with writing on 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9341" cy="2146595"/>
                    </a:xfrm>
                    <a:prstGeom prst="rect">
                      <a:avLst/>
                    </a:prstGeom>
                    <a:noFill/>
                    <a:ln>
                      <a:noFill/>
                    </a:ln>
                  </pic:spPr>
                </pic:pic>
              </a:graphicData>
            </a:graphic>
          </wp:inline>
        </w:drawing>
      </w:r>
      <w:r w:rsidRPr="006F5372">
        <w:rPr>
          <w:lang w:val="en-US"/>
        </w:rPr>
        <w:drawing>
          <wp:inline distT="0" distB="0" distL="0" distR="0" wp14:anchorId="7DCAAAC2" wp14:editId="7FBC2C88">
            <wp:extent cx="1569370" cy="2123440"/>
            <wp:effectExtent l="0" t="0" r="0" b="0"/>
            <wp:docPr id="257144318" name="Picture 18" descr="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4318" name="Picture 18" descr="A black and white p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6329" cy="2132856"/>
                    </a:xfrm>
                    <a:prstGeom prst="rect">
                      <a:avLst/>
                    </a:prstGeom>
                    <a:noFill/>
                    <a:ln>
                      <a:noFill/>
                    </a:ln>
                  </pic:spPr>
                </pic:pic>
              </a:graphicData>
            </a:graphic>
          </wp:inline>
        </w:drawing>
      </w:r>
    </w:p>
    <w:p w14:paraId="73AF169D" w14:textId="541D3662" w:rsidR="006F5372" w:rsidRDefault="006F5372" w:rsidP="006F5372">
      <w:pPr>
        <w:pStyle w:val="IETParagraph"/>
        <w:jc w:val="center"/>
      </w:pPr>
      <w:proofErr w:type="spellStart"/>
      <w:r>
        <w:rPr>
          <w:lang w:val="en-US"/>
        </w:rPr>
        <w:t>Figura</w:t>
      </w:r>
      <w:proofErr w:type="spellEnd"/>
      <w:r>
        <w:rPr>
          <w:lang w:val="en-US"/>
        </w:rPr>
        <w:t xml:space="preserve"> 5.1 A-Imagine </w:t>
      </w:r>
      <w:proofErr w:type="spellStart"/>
      <w:r>
        <w:rPr>
          <w:lang w:val="en-US"/>
        </w:rPr>
        <w:t>Originala</w:t>
      </w:r>
      <w:proofErr w:type="spellEnd"/>
      <w:r>
        <w:rPr>
          <w:lang w:val="en-US"/>
        </w:rPr>
        <w:t>, B-Gray, C-</w:t>
      </w:r>
      <w:r>
        <w:t>A</w:t>
      </w:r>
      <w:r w:rsidRPr="006F5372">
        <w:t>daptive threshold</w:t>
      </w:r>
    </w:p>
    <w:p w14:paraId="60509F2D" w14:textId="77777777" w:rsidR="00436DE6" w:rsidRPr="006F5372" w:rsidRDefault="00436DE6" w:rsidP="006F5372">
      <w:pPr>
        <w:pStyle w:val="IETParagraph"/>
        <w:jc w:val="center"/>
        <w:rPr>
          <w:lang w:val="en-US"/>
        </w:rPr>
      </w:pPr>
    </w:p>
    <w:p w14:paraId="494AE29A" w14:textId="17209AE5" w:rsidR="00436DE6" w:rsidRDefault="00436DE6" w:rsidP="00436DE6">
      <w:pPr>
        <w:pStyle w:val="IETParagraph"/>
        <w:jc w:val="center"/>
        <w:rPr>
          <w:lang w:val="en-US"/>
        </w:rPr>
      </w:pPr>
      <w:r w:rsidRPr="00436DE6">
        <w:rPr>
          <w:lang w:val="en-US"/>
        </w:rPr>
        <w:lastRenderedPageBreak/>
        <w:drawing>
          <wp:inline distT="0" distB="0" distL="0" distR="0" wp14:anchorId="4105F801" wp14:editId="68FCE0E4">
            <wp:extent cx="1179127" cy="1743075"/>
            <wp:effectExtent l="0" t="0" r="2540" b="0"/>
            <wp:docPr id="1441189675" name="Picture 20" descr="A black and white photo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89675" name="Picture 20" descr="A black and white photo of a piece of pap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86121" cy="1753415"/>
                    </a:xfrm>
                    <a:prstGeom prst="rect">
                      <a:avLst/>
                    </a:prstGeom>
                    <a:noFill/>
                    <a:ln>
                      <a:noFill/>
                    </a:ln>
                  </pic:spPr>
                </pic:pic>
              </a:graphicData>
            </a:graphic>
          </wp:inline>
        </w:drawing>
      </w:r>
      <w:r w:rsidRPr="00436DE6">
        <w:rPr>
          <w:lang w:val="en-US"/>
        </w:rPr>
        <w:drawing>
          <wp:inline distT="0" distB="0" distL="0" distR="0" wp14:anchorId="328A0D97" wp14:editId="05D18A7F">
            <wp:extent cx="1162012" cy="1710055"/>
            <wp:effectExtent l="0" t="0" r="635" b="4445"/>
            <wp:docPr id="140819105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91054" name="Picture 1" descr="A close-up of a paper&#10;&#10;Description automatically generated"/>
                    <pic:cNvPicPr/>
                  </pic:nvPicPr>
                  <pic:blipFill>
                    <a:blip r:embed="rId19"/>
                    <a:stretch>
                      <a:fillRect/>
                    </a:stretch>
                  </pic:blipFill>
                  <pic:spPr>
                    <a:xfrm>
                      <a:off x="0" y="0"/>
                      <a:ext cx="1195008" cy="1758613"/>
                    </a:xfrm>
                    <a:prstGeom prst="rect">
                      <a:avLst/>
                    </a:prstGeom>
                  </pic:spPr>
                </pic:pic>
              </a:graphicData>
            </a:graphic>
          </wp:inline>
        </w:drawing>
      </w:r>
      <w:r w:rsidRPr="00436DE6">
        <w:rPr>
          <w:lang w:val="en-US"/>
        </w:rPr>
        <w:drawing>
          <wp:inline distT="0" distB="0" distL="0" distR="0" wp14:anchorId="4324BCD0" wp14:editId="616E8BFA">
            <wp:extent cx="1176655" cy="1698222"/>
            <wp:effectExtent l="0" t="0" r="4445" b="0"/>
            <wp:docPr id="142843877" name="Picture 2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3877" name="Picture 23" descr="A paper with writing on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211915" cy="1749112"/>
                    </a:xfrm>
                    <a:prstGeom prst="rect">
                      <a:avLst/>
                    </a:prstGeom>
                    <a:noFill/>
                    <a:ln>
                      <a:noFill/>
                    </a:ln>
                  </pic:spPr>
                </pic:pic>
              </a:graphicData>
            </a:graphic>
          </wp:inline>
        </w:drawing>
      </w:r>
      <w:r w:rsidRPr="00436DE6">
        <w:rPr>
          <w:lang w:val="en-US"/>
        </w:rPr>
        <w:drawing>
          <wp:inline distT="0" distB="0" distL="0" distR="0" wp14:anchorId="28F7E64D" wp14:editId="2C94BEF5">
            <wp:extent cx="1120140" cy="1688976"/>
            <wp:effectExtent l="0" t="0" r="3810" b="6985"/>
            <wp:docPr id="341661956" name="Picture 2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1956" name="Picture 25" descr="A paper with writing on i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840" cy="1715664"/>
                    </a:xfrm>
                    <a:prstGeom prst="rect">
                      <a:avLst/>
                    </a:prstGeom>
                    <a:noFill/>
                    <a:ln>
                      <a:noFill/>
                    </a:ln>
                  </pic:spPr>
                </pic:pic>
              </a:graphicData>
            </a:graphic>
          </wp:inline>
        </w:drawing>
      </w:r>
    </w:p>
    <w:p w14:paraId="5A48B902" w14:textId="3F514A1B" w:rsidR="00436DE6" w:rsidRPr="00436DE6" w:rsidRDefault="00436DE6" w:rsidP="00436DE6">
      <w:pPr>
        <w:pStyle w:val="IETParagraph"/>
        <w:jc w:val="center"/>
        <w:rPr>
          <w:lang w:val="en-US"/>
        </w:rPr>
      </w:pPr>
      <w:proofErr w:type="spellStart"/>
      <w:r>
        <w:rPr>
          <w:lang w:val="en-US"/>
        </w:rPr>
        <w:t>Figura</w:t>
      </w:r>
      <w:proofErr w:type="spellEnd"/>
      <w:r>
        <w:rPr>
          <w:lang w:val="en-US"/>
        </w:rPr>
        <w:t xml:space="preserve"> 5.2 A-</w:t>
      </w:r>
      <w:r>
        <w:t>A</w:t>
      </w:r>
      <w:r w:rsidRPr="00436DE6">
        <w:t>daptive threshold2</w:t>
      </w:r>
      <w:r>
        <w:t>, B-</w:t>
      </w:r>
      <w:r w:rsidRPr="00436DE6">
        <w:t>blur</w:t>
      </w:r>
      <w:r>
        <w:t>, C-W</w:t>
      </w:r>
      <w:r w:rsidRPr="00436DE6">
        <w:t>arp perpective</w:t>
      </w:r>
      <w:r>
        <w:t>, D-G</w:t>
      </w:r>
      <w:r w:rsidRPr="00436DE6">
        <w:t>ray warp perpective</w:t>
      </w:r>
    </w:p>
    <w:p w14:paraId="736C5931" w14:textId="58E4047C" w:rsidR="00436DE6" w:rsidRPr="00436DE6" w:rsidRDefault="00436DE6" w:rsidP="00436DE6">
      <w:pPr>
        <w:pStyle w:val="IETParagraph"/>
        <w:rPr>
          <w:lang w:val="en-US"/>
        </w:rPr>
      </w:pPr>
    </w:p>
    <w:p w14:paraId="7E2174D2" w14:textId="5246FE6F" w:rsidR="00930DB7" w:rsidRDefault="00930DB7" w:rsidP="00930DB7">
      <w:pPr>
        <w:pStyle w:val="IETParagraph"/>
        <w:jc w:val="center"/>
        <w:rPr>
          <w:lang w:val="en-US"/>
        </w:rPr>
      </w:pPr>
      <w:r w:rsidRPr="00930DB7">
        <w:rPr>
          <w:lang w:val="en-US"/>
        </w:rPr>
        <w:drawing>
          <wp:inline distT="0" distB="0" distL="0" distR="0" wp14:anchorId="61862C51" wp14:editId="4EABF12D">
            <wp:extent cx="1356360" cy="1808480"/>
            <wp:effectExtent l="0" t="0" r="0" b="1270"/>
            <wp:docPr id="1269593230" name="Picture 27" descr="An open book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93230" name="Picture 27" descr="An open book on a 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356360" cy="1808480"/>
                    </a:xfrm>
                    <a:prstGeom prst="rect">
                      <a:avLst/>
                    </a:prstGeom>
                    <a:noFill/>
                    <a:ln>
                      <a:noFill/>
                    </a:ln>
                  </pic:spPr>
                </pic:pic>
              </a:graphicData>
            </a:graphic>
          </wp:inline>
        </w:drawing>
      </w:r>
      <w:r w:rsidRPr="00930DB7">
        <w:rPr>
          <w:lang w:val="en-US"/>
        </w:rPr>
        <w:drawing>
          <wp:inline distT="0" distB="0" distL="0" distR="0" wp14:anchorId="3C2CD86F" wp14:editId="165AF9D0">
            <wp:extent cx="1150620" cy="1782792"/>
            <wp:effectExtent l="0" t="0" r="0" b="8255"/>
            <wp:docPr id="1810550105" name="Picture 29"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50105" name="Picture 29" descr="A page of a boo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8004" cy="1794232"/>
                    </a:xfrm>
                    <a:prstGeom prst="rect">
                      <a:avLst/>
                    </a:prstGeom>
                    <a:noFill/>
                    <a:ln>
                      <a:noFill/>
                    </a:ln>
                  </pic:spPr>
                </pic:pic>
              </a:graphicData>
            </a:graphic>
          </wp:inline>
        </w:drawing>
      </w:r>
      <w:r w:rsidRPr="00930DB7">
        <w:rPr>
          <w:lang w:val="en-US"/>
        </w:rPr>
        <w:drawing>
          <wp:inline distT="0" distB="0" distL="0" distR="0" wp14:anchorId="2E8DB0A4" wp14:editId="5B1EFBBA">
            <wp:extent cx="1255739" cy="1744789"/>
            <wp:effectExtent l="0" t="0" r="1905" b="8255"/>
            <wp:docPr id="125820739" name="Picture 31"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739" name="Picture 31" descr="A close up of a boo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7966" cy="1761778"/>
                    </a:xfrm>
                    <a:prstGeom prst="rect">
                      <a:avLst/>
                    </a:prstGeom>
                    <a:noFill/>
                    <a:ln>
                      <a:noFill/>
                    </a:ln>
                  </pic:spPr>
                </pic:pic>
              </a:graphicData>
            </a:graphic>
          </wp:inline>
        </w:drawing>
      </w:r>
      <w:r w:rsidRPr="00930DB7">
        <w:rPr>
          <w:lang w:val="en-US"/>
        </w:rPr>
        <w:drawing>
          <wp:inline distT="0" distB="0" distL="0" distR="0" wp14:anchorId="02652AA4" wp14:editId="65251838">
            <wp:extent cx="1184275" cy="1774326"/>
            <wp:effectExtent l="0" t="0" r="0" b="0"/>
            <wp:docPr id="464726429" name="Picture 33" descr="A black and white im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26429" name="Picture 33" descr="A black and white image of a book&#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191597" cy="1785296"/>
                    </a:xfrm>
                    <a:prstGeom prst="rect">
                      <a:avLst/>
                    </a:prstGeom>
                    <a:noFill/>
                    <a:ln>
                      <a:noFill/>
                    </a:ln>
                  </pic:spPr>
                </pic:pic>
              </a:graphicData>
            </a:graphic>
          </wp:inline>
        </w:drawing>
      </w:r>
    </w:p>
    <w:p w14:paraId="1E39879A" w14:textId="6C31CA15" w:rsidR="006F5372" w:rsidRPr="0066563B" w:rsidRDefault="00930DB7" w:rsidP="0066563B">
      <w:pPr>
        <w:pStyle w:val="IETParagraph"/>
        <w:jc w:val="center"/>
        <w:rPr>
          <w:lang w:val="en-US"/>
        </w:rPr>
      </w:pPr>
      <w:proofErr w:type="spellStart"/>
      <w:r>
        <w:rPr>
          <w:lang w:val="en-US"/>
        </w:rPr>
        <w:t>Figura</w:t>
      </w:r>
      <w:proofErr w:type="spellEnd"/>
      <w:r>
        <w:rPr>
          <w:lang w:val="en-US"/>
        </w:rPr>
        <w:t xml:space="preserve"> 5.3 A-Original, B-</w:t>
      </w:r>
      <w:r>
        <w:t>G</w:t>
      </w:r>
      <w:r w:rsidRPr="00930DB7">
        <w:t>ray</w:t>
      </w:r>
      <w:r>
        <w:t>, C-A</w:t>
      </w:r>
      <w:r w:rsidRPr="00930DB7">
        <w:t>daptive threshold</w:t>
      </w:r>
      <w:r>
        <w:t>, D-A</w:t>
      </w:r>
      <w:r w:rsidRPr="00930DB7">
        <w:t>daptive threshold</w:t>
      </w:r>
    </w:p>
    <w:p w14:paraId="3522D7E5" w14:textId="77777777" w:rsidR="006F5372" w:rsidRDefault="006F5372" w:rsidP="006F5372">
      <w:pPr>
        <w:pStyle w:val="IETParagraph"/>
        <w:ind w:firstLine="0"/>
      </w:pPr>
    </w:p>
    <w:p w14:paraId="56CAC584" w14:textId="77777777" w:rsidR="006F5372" w:rsidRDefault="006F5372" w:rsidP="006F5372">
      <w:pPr>
        <w:pStyle w:val="IETParagraph"/>
        <w:ind w:firstLine="0"/>
      </w:pPr>
    </w:p>
    <w:p w14:paraId="3C75C837" w14:textId="14C14D9A" w:rsidR="009C6D40" w:rsidRPr="00002F25" w:rsidRDefault="00587B32" w:rsidP="006F5372">
      <w:pPr>
        <w:pStyle w:val="IETParagraph"/>
        <w:ind w:firstLine="0"/>
      </w:pPr>
      <w:r w:rsidRPr="00002F25">
        <w:t>Conclu</w:t>
      </w:r>
      <w:r w:rsidR="004D5F88" w:rsidRPr="00002F25">
        <w:t>zii</w:t>
      </w:r>
    </w:p>
    <w:p w14:paraId="5C530D71" w14:textId="624B805B" w:rsidR="00A64916" w:rsidRDefault="00FE427F" w:rsidP="00432A49">
      <w:pPr>
        <w:pStyle w:val="IETParagraph"/>
      </w:pPr>
      <w:r w:rsidRPr="00002F25">
        <w:t xml:space="preserve">Prin urmare aplicatia pe care noi am realizat-o </w:t>
      </w:r>
      <w:r w:rsidR="008C2E0D" w:rsidRPr="00002F25">
        <w:t>va fi de folos in convertirea, respectiv adaptarea anumitor fisiere pdf astfel incat sa rezulte un fisier pdf cu contrast imbunatatit si bine centrat, punand in evidenta continutul cel mai semnificativ.</w:t>
      </w:r>
    </w:p>
    <w:p w14:paraId="40406E05" w14:textId="77777777" w:rsidR="0066563B" w:rsidRDefault="0066563B" w:rsidP="00432A49">
      <w:pPr>
        <w:pStyle w:val="IETParagraph"/>
      </w:pPr>
    </w:p>
    <w:p w14:paraId="0AAA056C" w14:textId="77777777" w:rsidR="0066563B" w:rsidRDefault="0066563B" w:rsidP="00432A49">
      <w:pPr>
        <w:pStyle w:val="IETParagraph"/>
      </w:pPr>
    </w:p>
    <w:p w14:paraId="5D222423" w14:textId="77777777" w:rsidR="0066563B" w:rsidRDefault="0066563B" w:rsidP="00432A49">
      <w:pPr>
        <w:pStyle w:val="IETParagraph"/>
      </w:pPr>
    </w:p>
    <w:p w14:paraId="523F42E5" w14:textId="77777777" w:rsidR="0066563B" w:rsidRDefault="0066563B" w:rsidP="00432A49">
      <w:pPr>
        <w:pStyle w:val="IETParagraph"/>
      </w:pPr>
    </w:p>
    <w:p w14:paraId="7F709E2A" w14:textId="77777777" w:rsidR="0066563B" w:rsidRDefault="0066563B" w:rsidP="00432A49">
      <w:pPr>
        <w:pStyle w:val="IETParagraph"/>
      </w:pPr>
    </w:p>
    <w:p w14:paraId="6668959D" w14:textId="77777777" w:rsidR="0066563B" w:rsidRDefault="0066563B" w:rsidP="00432A49">
      <w:pPr>
        <w:pStyle w:val="IETParagraph"/>
      </w:pPr>
    </w:p>
    <w:p w14:paraId="276CD86B" w14:textId="77777777" w:rsidR="0066563B" w:rsidRPr="00002F25" w:rsidRDefault="0066563B" w:rsidP="00432A49">
      <w:pPr>
        <w:pStyle w:val="IETParagraph"/>
      </w:pPr>
    </w:p>
    <w:p w14:paraId="04FCF383" w14:textId="704B5741" w:rsidR="002C559D" w:rsidRPr="00002F25" w:rsidRDefault="004D5F88" w:rsidP="00432A49">
      <w:pPr>
        <w:pStyle w:val="IETHeading1"/>
        <w:jc w:val="both"/>
      </w:pPr>
      <w:r w:rsidRPr="00002F25">
        <w:lastRenderedPageBreak/>
        <w:t>Bibliografie</w:t>
      </w:r>
    </w:p>
    <w:p w14:paraId="3F296F95" w14:textId="77777777" w:rsidR="00014653" w:rsidRPr="00002F25" w:rsidRDefault="00014653" w:rsidP="00432A49">
      <w:pPr>
        <w:pStyle w:val="IETHeading2"/>
        <w:jc w:val="both"/>
      </w:pPr>
    </w:p>
    <w:p w14:paraId="33AA6FE3" w14:textId="77777777" w:rsidR="00014653" w:rsidRPr="00002F25" w:rsidRDefault="00014653" w:rsidP="00432A49">
      <w:pPr>
        <w:pStyle w:val="IETHeading2"/>
        <w:jc w:val="both"/>
      </w:pPr>
      <w:r w:rsidRPr="00002F25">
        <w:t>13.1 Websites</w:t>
      </w:r>
    </w:p>
    <w:p w14:paraId="2C931941" w14:textId="77777777" w:rsidR="00014653" w:rsidRPr="00002F25" w:rsidRDefault="00014653" w:rsidP="00432A49">
      <w:pPr>
        <w:pStyle w:val="IETHeading2"/>
        <w:jc w:val="both"/>
      </w:pPr>
    </w:p>
    <w:p w14:paraId="223C9886" w14:textId="5BB10519" w:rsidR="00316F83" w:rsidRPr="00002F25" w:rsidRDefault="008B023F" w:rsidP="00432A49">
      <w:pPr>
        <w:pStyle w:val="IETReferences"/>
        <w:jc w:val="both"/>
        <w:rPr>
          <w:lang w:val="ro-RO"/>
        </w:rPr>
      </w:pPr>
      <w:r w:rsidRPr="00002F25">
        <w:rPr>
          <w:lang w:val="ro-RO"/>
        </w:rPr>
        <w:t>[</w:t>
      </w:r>
      <w:r w:rsidR="00002B60" w:rsidRPr="00002F25">
        <w:rPr>
          <w:lang w:val="ro-RO"/>
        </w:rPr>
        <w:t>Site</w:t>
      </w:r>
      <w:r w:rsidRPr="00002F25">
        <w:rPr>
          <w:lang w:val="ro-RO"/>
        </w:rPr>
        <w:t>1] ‘</w:t>
      </w:r>
      <w:r w:rsidR="00C54502" w:rsidRPr="00002F25">
        <w:rPr>
          <w:lang w:val="ro-RO"/>
        </w:rPr>
        <w:t>OpenCV modules</w:t>
      </w:r>
      <w:r w:rsidRPr="00002F25">
        <w:rPr>
          <w:lang w:val="ro-RO"/>
        </w:rPr>
        <w:t>’,</w:t>
      </w:r>
      <w:r w:rsidR="00316F83" w:rsidRPr="00002F25">
        <w:rPr>
          <w:lang w:val="ro-RO"/>
        </w:rPr>
        <w:t xml:space="preserve"> </w:t>
      </w:r>
      <w:r w:rsidR="00194F3F" w:rsidRPr="00002F25">
        <w:rPr>
          <w:lang w:val="ro-RO"/>
        </w:rPr>
        <w:t>https://docs.opencv.org/4.x/</w:t>
      </w:r>
      <w:r w:rsidRPr="00002F25">
        <w:rPr>
          <w:lang w:val="ro-RO"/>
        </w:rPr>
        <w:t>,</w:t>
      </w:r>
      <w:r w:rsidR="00316F83" w:rsidRPr="00002F25">
        <w:rPr>
          <w:lang w:val="ro-RO"/>
        </w:rPr>
        <w:t xml:space="preserve"> </w:t>
      </w:r>
      <w:r w:rsidR="00014653" w:rsidRPr="00002F25">
        <w:rPr>
          <w:lang w:val="ro-RO"/>
        </w:rPr>
        <w:t xml:space="preserve">accessed </w:t>
      </w:r>
      <w:r w:rsidR="000C1D77" w:rsidRPr="00002F25">
        <w:rPr>
          <w:lang w:val="ro-RO"/>
        </w:rPr>
        <w:t>November 9, 2021</w:t>
      </w:r>
    </w:p>
    <w:p w14:paraId="38BC8EE1" w14:textId="77777777" w:rsidR="00002B60" w:rsidRPr="00002F25" w:rsidRDefault="00002B60" w:rsidP="00432A49">
      <w:pPr>
        <w:pStyle w:val="IETReferences"/>
        <w:jc w:val="both"/>
        <w:rPr>
          <w:lang w:val="ro-RO"/>
        </w:rPr>
      </w:pPr>
    </w:p>
    <w:p w14:paraId="0FC64929" w14:textId="688E56D1" w:rsidR="00002B60" w:rsidRPr="00002F25" w:rsidRDefault="00002B60" w:rsidP="00432A49">
      <w:pPr>
        <w:pStyle w:val="IETReferences"/>
        <w:jc w:val="both"/>
        <w:rPr>
          <w:lang w:val="ro-RO"/>
        </w:rPr>
      </w:pPr>
      <w:r w:rsidRPr="00002F25">
        <w:rPr>
          <w:lang w:val="ro-RO"/>
        </w:rPr>
        <w:t>[</w:t>
      </w:r>
      <w:r w:rsidR="00C82B53" w:rsidRPr="00002F25">
        <w:rPr>
          <w:lang w:val="ro-RO"/>
        </w:rPr>
        <w:t>OpenCV</w:t>
      </w:r>
      <w:r w:rsidR="000B4527" w:rsidRPr="00002F25">
        <w:rPr>
          <w:lang w:val="ro-RO"/>
        </w:rPr>
        <w:t>1</w:t>
      </w:r>
      <w:r w:rsidRPr="00002F25">
        <w:rPr>
          <w:lang w:val="ro-RO"/>
        </w:rPr>
        <w:t xml:space="preserve">] </w:t>
      </w:r>
      <w:r w:rsidR="00A42D22" w:rsidRPr="00002F25">
        <w:rPr>
          <w:lang w:val="ro-RO"/>
        </w:rPr>
        <w:t>OpenCV modules</w:t>
      </w:r>
      <w:r w:rsidRPr="00002F25">
        <w:rPr>
          <w:lang w:val="ro-RO"/>
        </w:rPr>
        <w:t xml:space="preserve">- Step-by-Step Lessons: </w:t>
      </w:r>
    </w:p>
    <w:p w14:paraId="0E67E3EF" w14:textId="2A3140FA" w:rsidR="00877D4C" w:rsidRPr="00002F25" w:rsidRDefault="00A42D22" w:rsidP="00432A49">
      <w:pPr>
        <w:pStyle w:val="IETHeading2"/>
        <w:jc w:val="both"/>
        <w:rPr>
          <w:i w:val="0"/>
          <w:sz w:val="22"/>
          <w:lang w:eastAsia="en-GB"/>
        </w:rPr>
      </w:pPr>
      <w:hyperlink r:id="rId26" w:history="1">
        <w:r w:rsidRPr="00002F25">
          <w:rPr>
            <w:rStyle w:val="Hyperlink"/>
            <w:i w:val="0"/>
            <w:sz w:val="22"/>
            <w:lang w:eastAsia="en-GB"/>
          </w:rPr>
          <w:t>https://docs.opencv.org/4.x/</w:t>
        </w:r>
      </w:hyperlink>
    </w:p>
    <w:p w14:paraId="562EAF8D" w14:textId="77777777" w:rsidR="00BB5144" w:rsidRPr="00002F25" w:rsidRDefault="00BB5144" w:rsidP="00432A49">
      <w:pPr>
        <w:pStyle w:val="IETHeading2"/>
        <w:jc w:val="both"/>
        <w:rPr>
          <w:i w:val="0"/>
          <w:sz w:val="22"/>
          <w:lang w:eastAsia="en-GB"/>
        </w:rPr>
      </w:pPr>
    </w:p>
    <w:p w14:paraId="3E75F782" w14:textId="6DDEE8D5" w:rsidR="00882627" w:rsidRPr="00002F25" w:rsidRDefault="00882627" w:rsidP="00432A49">
      <w:pPr>
        <w:pStyle w:val="IETHeading2"/>
        <w:jc w:val="both"/>
        <w:rPr>
          <w:i w:val="0"/>
          <w:sz w:val="22"/>
          <w:lang w:eastAsia="en-GB"/>
        </w:rPr>
      </w:pPr>
      <w:r w:rsidRPr="00002F25">
        <w:rPr>
          <w:i w:val="0"/>
          <w:sz w:val="22"/>
          <w:lang w:eastAsia="en-GB"/>
        </w:rPr>
        <w:t>[Site</w:t>
      </w:r>
      <w:r w:rsidR="007466BB" w:rsidRPr="00002F25">
        <w:rPr>
          <w:i w:val="0"/>
          <w:sz w:val="22"/>
          <w:lang w:eastAsia="en-GB"/>
        </w:rPr>
        <w:t>2</w:t>
      </w:r>
      <w:r w:rsidRPr="00002F25">
        <w:rPr>
          <w:i w:val="0"/>
          <w:sz w:val="22"/>
          <w:lang w:eastAsia="en-GB"/>
        </w:rPr>
        <w:t>] ‘Co</w:t>
      </w:r>
      <w:r w:rsidR="00336EBD" w:rsidRPr="00002F25">
        <w:rPr>
          <w:i w:val="0"/>
          <w:sz w:val="22"/>
          <w:lang w:eastAsia="en-GB"/>
        </w:rPr>
        <w:t>ntours in OpenCV’, https://docs.opencv.org/4.x/d3/d05/tutorial_py_table_of_contents_contours.html</w:t>
      </w:r>
      <w:r w:rsidR="008E04A3" w:rsidRPr="00002F25">
        <w:rPr>
          <w:i w:val="0"/>
          <w:sz w:val="22"/>
          <w:lang w:eastAsia="en-GB"/>
        </w:rPr>
        <w:t>,</w:t>
      </w:r>
      <w:r w:rsidR="008E04A3" w:rsidRPr="00002F25">
        <w:t xml:space="preserve"> </w:t>
      </w:r>
      <w:r w:rsidR="008E04A3" w:rsidRPr="00002F25">
        <w:rPr>
          <w:i w:val="0"/>
          <w:sz w:val="22"/>
          <w:lang w:eastAsia="en-GB"/>
        </w:rPr>
        <w:t>January 26, 2022</w:t>
      </w:r>
    </w:p>
    <w:p w14:paraId="29D030E6" w14:textId="77777777" w:rsidR="00BE5842" w:rsidRPr="00002F25" w:rsidRDefault="00BE5842" w:rsidP="00432A49">
      <w:pPr>
        <w:pStyle w:val="IETHeading2"/>
        <w:jc w:val="both"/>
        <w:rPr>
          <w:i w:val="0"/>
          <w:sz w:val="22"/>
          <w:lang w:eastAsia="en-GB"/>
        </w:rPr>
      </w:pPr>
    </w:p>
    <w:p w14:paraId="00037212" w14:textId="79129FAD" w:rsidR="00A46C7B" w:rsidRPr="00002F25" w:rsidRDefault="00BE5842" w:rsidP="00432A49">
      <w:pPr>
        <w:pStyle w:val="IETHeading2"/>
        <w:jc w:val="both"/>
        <w:rPr>
          <w:i w:val="0"/>
          <w:sz w:val="22"/>
          <w:lang w:eastAsia="en-GB"/>
        </w:rPr>
      </w:pPr>
      <w:r w:rsidRPr="00002F25">
        <w:rPr>
          <w:i w:val="0"/>
          <w:sz w:val="22"/>
          <w:lang w:eastAsia="en-GB"/>
        </w:rPr>
        <w:t>[Site</w:t>
      </w:r>
      <w:r w:rsidR="007466BB" w:rsidRPr="00002F25">
        <w:rPr>
          <w:i w:val="0"/>
          <w:sz w:val="22"/>
          <w:lang w:eastAsia="en-GB"/>
        </w:rPr>
        <w:t>3</w:t>
      </w:r>
      <w:r w:rsidRPr="00002F25">
        <w:rPr>
          <w:i w:val="0"/>
          <w:sz w:val="22"/>
          <w:lang w:eastAsia="en-GB"/>
        </w:rPr>
        <w:t>] ‘</w:t>
      </w:r>
      <w:r w:rsidR="006C3F74" w:rsidRPr="00002F25">
        <w:rPr>
          <w:i w:val="0"/>
          <w:sz w:val="22"/>
          <w:lang w:eastAsia="en-GB"/>
        </w:rPr>
        <w:t>Histograms in OpenCV</w:t>
      </w:r>
      <w:r w:rsidR="00784834" w:rsidRPr="00002F25">
        <w:rPr>
          <w:i w:val="0"/>
          <w:sz w:val="22"/>
          <w:lang w:eastAsia="en-GB"/>
        </w:rPr>
        <w:t>’</w:t>
      </w:r>
      <w:r w:rsidRPr="00002F25">
        <w:rPr>
          <w:i w:val="0"/>
          <w:sz w:val="22"/>
          <w:lang w:eastAsia="en-GB"/>
        </w:rPr>
        <w:t xml:space="preserve">, </w:t>
      </w:r>
      <w:r w:rsidR="006C3F74" w:rsidRPr="00002F25">
        <w:rPr>
          <w:i w:val="0"/>
          <w:sz w:val="22"/>
          <w:lang w:eastAsia="en-GB"/>
        </w:rPr>
        <w:t>https://docs.opencv.org/4.x/de/db2/tutorial_py_table_of_contents_histograms.html</w:t>
      </w:r>
      <w:r w:rsidRPr="00002F25">
        <w:rPr>
          <w:i w:val="0"/>
          <w:sz w:val="22"/>
          <w:lang w:eastAsia="en-GB"/>
        </w:rPr>
        <w:t>,</w:t>
      </w:r>
      <w:r w:rsidRPr="00002F25">
        <w:t xml:space="preserve"> </w:t>
      </w:r>
      <w:r w:rsidR="006C3F74" w:rsidRPr="00002F25">
        <w:rPr>
          <w:i w:val="0"/>
          <w:sz w:val="22"/>
          <w:lang w:eastAsia="en-GB"/>
        </w:rPr>
        <w:t>May 17, 2022</w:t>
      </w:r>
    </w:p>
    <w:p w14:paraId="30234BE1" w14:textId="77777777" w:rsidR="007466BB" w:rsidRPr="00002F25" w:rsidRDefault="007466BB" w:rsidP="00432A49">
      <w:pPr>
        <w:pStyle w:val="IETHeading2"/>
        <w:jc w:val="both"/>
        <w:rPr>
          <w:i w:val="0"/>
          <w:sz w:val="22"/>
          <w:lang w:eastAsia="en-GB"/>
        </w:rPr>
      </w:pPr>
    </w:p>
    <w:p w14:paraId="531B4CF9" w14:textId="3F51627E" w:rsidR="00A46C7B" w:rsidRPr="00002F25" w:rsidRDefault="00A46C7B" w:rsidP="00432A49">
      <w:pPr>
        <w:pStyle w:val="IETHeading2"/>
        <w:jc w:val="both"/>
        <w:rPr>
          <w:i w:val="0"/>
          <w:sz w:val="22"/>
          <w:lang w:eastAsia="en-GB"/>
        </w:rPr>
      </w:pPr>
      <w:r w:rsidRPr="00002F25">
        <w:rPr>
          <w:i w:val="0"/>
          <w:sz w:val="22"/>
          <w:lang w:eastAsia="en-GB"/>
        </w:rPr>
        <w:t>[Site</w:t>
      </w:r>
      <w:r w:rsidR="007466BB" w:rsidRPr="00002F25">
        <w:rPr>
          <w:i w:val="0"/>
          <w:sz w:val="22"/>
          <w:lang w:eastAsia="en-GB"/>
        </w:rPr>
        <w:t>4</w:t>
      </w:r>
      <w:r w:rsidRPr="00002F25">
        <w:rPr>
          <w:i w:val="0"/>
          <w:sz w:val="22"/>
          <w:lang w:eastAsia="en-GB"/>
        </w:rPr>
        <w:t>] ‘</w:t>
      </w:r>
      <w:r w:rsidR="00F75250" w:rsidRPr="00002F25">
        <w:rPr>
          <w:i w:val="0"/>
          <w:sz w:val="22"/>
          <w:lang w:eastAsia="en-GB"/>
        </w:rPr>
        <w:t>Miscellaneous operating system interfaces</w:t>
      </w:r>
      <w:r w:rsidRPr="00002F25">
        <w:rPr>
          <w:i w:val="0"/>
          <w:sz w:val="22"/>
          <w:lang w:eastAsia="en-GB"/>
        </w:rPr>
        <w:t xml:space="preserve">, </w:t>
      </w:r>
      <w:r w:rsidR="00F75250" w:rsidRPr="00002F25">
        <w:rPr>
          <w:i w:val="0"/>
          <w:sz w:val="22"/>
          <w:lang w:eastAsia="en-GB"/>
        </w:rPr>
        <w:t>https://docs.python.org/3/library/os.html</w:t>
      </w:r>
      <w:r w:rsidRPr="00002F25">
        <w:rPr>
          <w:i w:val="0"/>
          <w:sz w:val="22"/>
          <w:lang w:eastAsia="en-GB"/>
        </w:rPr>
        <w:t>,</w:t>
      </w:r>
      <w:r w:rsidRPr="00002F25">
        <w:t xml:space="preserve"> </w:t>
      </w:r>
      <w:r w:rsidR="002015FB" w:rsidRPr="00002F25">
        <w:rPr>
          <w:i w:val="0"/>
          <w:sz w:val="22"/>
          <w:lang w:eastAsia="en-GB"/>
        </w:rPr>
        <w:t>November 1, 2012</w:t>
      </w:r>
    </w:p>
    <w:p w14:paraId="348BA539" w14:textId="77777777" w:rsidR="007466BB" w:rsidRPr="00002F25" w:rsidRDefault="007466BB" w:rsidP="00432A49">
      <w:pPr>
        <w:pStyle w:val="IETHeading2"/>
        <w:jc w:val="both"/>
        <w:rPr>
          <w:i w:val="0"/>
          <w:sz w:val="22"/>
          <w:lang w:eastAsia="en-GB"/>
        </w:rPr>
      </w:pPr>
    </w:p>
    <w:p w14:paraId="224D258A" w14:textId="136E5393" w:rsidR="00A46C7B" w:rsidRPr="00002F25" w:rsidRDefault="00A46C7B" w:rsidP="00432A49">
      <w:pPr>
        <w:pStyle w:val="IETHeading2"/>
        <w:jc w:val="both"/>
        <w:rPr>
          <w:i w:val="0"/>
          <w:sz w:val="22"/>
          <w:lang w:eastAsia="en-GB"/>
        </w:rPr>
      </w:pPr>
      <w:r w:rsidRPr="00002F25">
        <w:rPr>
          <w:i w:val="0"/>
          <w:sz w:val="22"/>
          <w:lang w:eastAsia="en-GB"/>
        </w:rPr>
        <w:t>[Site</w:t>
      </w:r>
      <w:r w:rsidR="007466BB" w:rsidRPr="00002F25">
        <w:rPr>
          <w:i w:val="0"/>
          <w:sz w:val="22"/>
          <w:lang w:eastAsia="en-GB"/>
        </w:rPr>
        <w:t>5</w:t>
      </w:r>
      <w:r w:rsidRPr="00002F25">
        <w:rPr>
          <w:i w:val="0"/>
          <w:sz w:val="22"/>
          <w:lang w:eastAsia="en-GB"/>
        </w:rPr>
        <w:t>] ‘</w:t>
      </w:r>
      <w:r w:rsidR="00255E0B" w:rsidRPr="00002F25">
        <w:rPr>
          <w:i w:val="0"/>
          <w:sz w:val="22"/>
          <w:lang w:eastAsia="en-GB"/>
        </w:rPr>
        <w:t>User Interfaces for HumansTM</w:t>
      </w:r>
      <w:r w:rsidRPr="00002F25">
        <w:rPr>
          <w:i w:val="0"/>
          <w:sz w:val="22"/>
          <w:lang w:eastAsia="en-GB"/>
        </w:rPr>
        <w:t xml:space="preserve">, </w:t>
      </w:r>
      <w:r w:rsidR="00255E0B" w:rsidRPr="00002F25">
        <w:rPr>
          <w:i w:val="0"/>
          <w:sz w:val="22"/>
          <w:lang w:eastAsia="en-GB"/>
        </w:rPr>
        <w:t>https://www.pysimplegui.org/en/latest/</w:t>
      </w:r>
      <w:r w:rsidRPr="00002F25">
        <w:rPr>
          <w:i w:val="0"/>
          <w:sz w:val="22"/>
          <w:lang w:eastAsia="en-GB"/>
        </w:rPr>
        <w:t>,</w:t>
      </w:r>
      <w:r w:rsidRPr="00002F25">
        <w:t xml:space="preserve"> </w:t>
      </w:r>
      <w:r w:rsidR="008D7CED" w:rsidRPr="00002F25">
        <w:rPr>
          <w:i w:val="0"/>
          <w:sz w:val="22"/>
          <w:lang w:eastAsia="en-GB"/>
        </w:rPr>
        <w:t xml:space="preserve"> August 6, 2022</w:t>
      </w:r>
    </w:p>
    <w:p w14:paraId="1157AE83" w14:textId="77777777" w:rsidR="007466BB" w:rsidRPr="00002F25" w:rsidRDefault="007466BB" w:rsidP="00432A49">
      <w:pPr>
        <w:pStyle w:val="IETHeading2"/>
        <w:jc w:val="both"/>
        <w:rPr>
          <w:i w:val="0"/>
          <w:sz w:val="22"/>
          <w:lang w:eastAsia="en-GB"/>
        </w:rPr>
      </w:pPr>
    </w:p>
    <w:p w14:paraId="271A1D36" w14:textId="51E83E10" w:rsidR="00500CB5" w:rsidRPr="00002F25" w:rsidRDefault="00A46C7B" w:rsidP="00432A49">
      <w:pPr>
        <w:pStyle w:val="IETHeading2"/>
        <w:jc w:val="both"/>
        <w:rPr>
          <w:i w:val="0"/>
          <w:sz w:val="22"/>
          <w:lang w:eastAsia="en-GB"/>
        </w:rPr>
      </w:pPr>
      <w:r w:rsidRPr="00002F25">
        <w:rPr>
          <w:i w:val="0"/>
          <w:sz w:val="22"/>
          <w:lang w:eastAsia="en-GB"/>
        </w:rPr>
        <w:t>[Site</w:t>
      </w:r>
      <w:r w:rsidR="007466BB" w:rsidRPr="00002F25">
        <w:rPr>
          <w:i w:val="0"/>
          <w:sz w:val="22"/>
          <w:lang w:eastAsia="en-GB"/>
        </w:rPr>
        <w:t>6</w:t>
      </w:r>
      <w:r w:rsidRPr="00002F25">
        <w:rPr>
          <w:i w:val="0"/>
          <w:sz w:val="22"/>
          <w:lang w:eastAsia="en-GB"/>
        </w:rPr>
        <w:t>] ‘</w:t>
      </w:r>
      <w:r w:rsidR="00590326" w:rsidRPr="00002F25">
        <w:rPr>
          <w:i w:val="0"/>
          <w:sz w:val="22"/>
          <w:lang w:eastAsia="en-GB"/>
        </w:rPr>
        <w:t>PyMuPDF</w:t>
      </w:r>
      <w:r w:rsidRPr="00002F25">
        <w:rPr>
          <w:i w:val="0"/>
          <w:sz w:val="22"/>
          <w:lang w:eastAsia="en-GB"/>
        </w:rPr>
        <w:t xml:space="preserve">, </w:t>
      </w:r>
      <w:r w:rsidR="00590326" w:rsidRPr="00002F25">
        <w:rPr>
          <w:i w:val="0"/>
          <w:sz w:val="22"/>
          <w:lang w:eastAsia="en-GB"/>
        </w:rPr>
        <w:t>https://pymupdf.readthedocs.io/en/latest/</w:t>
      </w:r>
      <w:r w:rsidRPr="00002F25">
        <w:rPr>
          <w:i w:val="0"/>
          <w:sz w:val="22"/>
          <w:lang w:eastAsia="en-GB"/>
        </w:rPr>
        <w:t>,</w:t>
      </w:r>
      <w:r w:rsidRPr="00002F25">
        <w:t xml:space="preserve"> </w:t>
      </w:r>
      <w:r w:rsidR="008302A1" w:rsidRPr="00002F25">
        <w:rPr>
          <w:i w:val="0"/>
          <w:sz w:val="22"/>
          <w:lang w:eastAsia="en-GB"/>
        </w:rPr>
        <w:t xml:space="preserve"> March 24, 2018</w:t>
      </w:r>
    </w:p>
    <w:p w14:paraId="050F6225" w14:textId="77777777" w:rsidR="00A46C7B" w:rsidRPr="00002F25" w:rsidRDefault="00A46C7B" w:rsidP="00432A49">
      <w:pPr>
        <w:pStyle w:val="IETHeading2"/>
        <w:jc w:val="both"/>
        <w:rPr>
          <w:i w:val="0"/>
          <w:sz w:val="22"/>
          <w:lang w:eastAsia="en-GB"/>
        </w:rPr>
      </w:pPr>
    </w:p>
    <w:p w14:paraId="1CC51368" w14:textId="77777777" w:rsidR="006C3F74" w:rsidRPr="00002F25" w:rsidRDefault="006C3F74" w:rsidP="00432A49">
      <w:pPr>
        <w:pStyle w:val="IETHeading2"/>
        <w:jc w:val="both"/>
        <w:rPr>
          <w:i w:val="0"/>
          <w:sz w:val="22"/>
          <w:lang w:eastAsia="en-GB"/>
        </w:rPr>
      </w:pPr>
    </w:p>
    <w:p w14:paraId="3DE3FEE3" w14:textId="77777777" w:rsidR="00014653" w:rsidRPr="00002F25" w:rsidRDefault="00014653" w:rsidP="00432A49">
      <w:pPr>
        <w:pStyle w:val="IETReferences"/>
        <w:jc w:val="both"/>
        <w:rPr>
          <w:lang w:val="ro-RO"/>
        </w:rPr>
      </w:pPr>
    </w:p>
    <w:p w14:paraId="6EB62892" w14:textId="46168F43" w:rsidR="00014653" w:rsidRPr="00002F25" w:rsidRDefault="00014653" w:rsidP="00432A49">
      <w:pPr>
        <w:pStyle w:val="IETHeading2"/>
        <w:jc w:val="both"/>
        <w:rPr>
          <w:lang w:eastAsia="en-GB"/>
        </w:rPr>
      </w:pPr>
      <w:r w:rsidRPr="00002F25">
        <w:t>13.</w:t>
      </w:r>
      <w:r w:rsidR="00857785" w:rsidRPr="00002F25">
        <w:t>2</w:t>
      </w:r>
      <w:r w:rsidRPr="00002F25">
        <w:t xml:space="preserve"> </w:t>
      </w:r>
      <w:r w:rsidRPr="00002F25">
        <w:rPr>
          <w:lang w:eastAsia="en-GB"/>
        </w:rPr>
        <w:t>Book, book chapter and manual</w:t>
      </w:r>
    </w:p>
    <w:p w14:paraId="5D3F6EA2" w14:textId="77777777" w:rsidR="00014653" w:rsidRPr="00002F25" w:rsidRDefault="00014653" w:rsidP="00432A49">
      <w:pPr>
        <w:pStyle w:val="IETHeading2"/>
        <w:jc w:val="both"/>
        <w:rPr>
          <w:lang w:eastAsia="en-GB"/>
        </w:rPr>
      </w:pPr>
    </w:p>
    <w:p w14:paraId="658437F5" w14:textId="53CA071A" w:rsidR="00014653" w:rsidRPr="00002F25" w:rsidRDefault="00014653" w:rsidP="00432A49">
      <w:pPr>
        <w:pStyle w:val="IETReferences"/>
        <w:jc w:val="both"/>
        <w:rPr>
          <w:lang w:val="ro-RO"/>
        </w:rPr>
      </w:pPr>
      <w:bookmarkStart w:id="1" w:name="_Hlk155365437"/>
      <w:r w:rsidRPr="00002F25">
        <w:rPr>
          <w:lang w:val="ro-RO"/>
        </w:rPr>
        <w:t>[</w:t>
      </w:r>
      <w:r w:rsidR="000E121C" w:rsidRPr="00002F25">
        <w:rPr>
          <w:lang w:val="ro-RO"/>
        </w:rPr>
        <w:t>Doxygen</w:t>
      </w:r>
      <w:r w:rsidRPr="00002F25">
        <w:rPr>
          <w:lang w:val="ro-RO"/>
        </w:rPr>
        <w:t>]</w:t>
      </w:r>
      <w:r w:rsidR="000E121C" w:rsidRPr="00002F25">
        <w:rPr>
          <w:lang w:val="ro-RO"/>
        </w:rPr>
        <w:t xml:space="preserve"> </w:t>
      </w:r>
      <w:bookmarkEnd w:id="1"/>
      <w:r w:rsidR="000E121C" w:rsidRPr="00002F25">
        <w:rPr>
          <w:lang w:val="ro-RO"/>
        </w:rPr>
        <w:t>Doxygen</w:t>
      </w:r>
      <w:r w:rsidRPr="00002F25">
        <w:rPr>
          <w:lang w:val="ro-RO"/>
        </w:rPr>
        <w:t>: '</w:t>
      </w:r>
      <w:r w:rsidR="00760862" w:rsidRPr="00002F25">
        <w:rPr>
          <w:lang w:val="ro-RO"/>
        </w:rPr>
        <w:t xml:space="preserve"> Tesseract documentation </w:t>
      </w:r>
      <w:r w:rsidRPr="00002F25">
        <w:rPr>
          <w:lang w:val="ro-RO"/>
        </w:rPr>
        <w:t xml:space="preserve">', in </w:t>
      </w:r>
      <w:r w:rsidR="00E366EA" w:rsidRPr="00002F25">
        <w:rPr>
          <w:lang w:val="ro-RO"/>
        </w:rPr>
        <w:t xml:space="preserve">Various documents related to Tesseract OCR, </w:t>
      </w:r>
      <w:r w:rsidR="00121F58" w:rsidRPr="00002F25">
        <w:rPr>
          <w:lang w:val="ro-RO"/>
        </w:rPr>
        <w:t>May 14, 2015, pp</w:t>
      </w:r>
      <w:r w:rsidR="00ED459A" w:rsidRPr="00002F25">
        <w:rPr>
          <w:lang w:val="ro-RO"/>
        </w:rPr>
        <w:t xml:space="preserve"> </w:t>
      </w:r>
      <w:r w:rsidR="00121F58" w:rsidRPr="00002F25">
        <w:rPr>
          <w:lang w:val="ro-RO"/>
        </w:rPr>
        <w:t>2-3</w:t>
      </w:r>
    </w:p>
    <w:p w14:paraId="1C639C8E" w14:textId="77777777" w:rsidR="00014653" w:rsidRPr="00002F25" w:rsidRDefault="00014653" w:rsidP="00432A49">
      <w:pPr>
        <w:pStyle w:val="IETReferences"/>
        <w:jc w:val="both"/>
        <w:rPr>
          <w:lang w:val="ro-RO"/>
        </w:rPr>
      </w:pPr>
    </w:p>
    <w:p w14:paraId="77959650" w14:textId="46520657" w:rsidR="00014653" w:rsidRPr="00002F25" w:rsidRDefault="00014653" w:rsidP="00ED459A">
      <w:pPr>
        <w:pStyle w:val="IETReferences"/>
        <w:jc w:val="both"/>
        <w:rPr>
          <w:lang w:val="ro-RO"/>
        </w:rPr>
        <w:sectPr w:rsidR="00014653" w:rsidRPr="00002F25" w:rsidSect="00014653">
          <w:type w:val="continuous"/>
          <w:pgSz w:w="11906" w:h="16838"/>
          <w:pgMar w:top="1077" w:right="811" w:bottom="2438" w:left="811" w:header="709" w:footer="709" w:gutter="0"/>
          <w:cols w:space="238"/>
          <w:docGrid w:linePitch="360"/>
        </w:sectPr>
      </w:pPr>
      <w:r w:rsidRPr="00002F25">
        <w:rPr>
          <w:lang w:val="ro-RO"/>
        </w:rPr>
        <w:t>[</w:t>
      </w:r>
      <w:r w:rsidR="000F69AF" w:rsidRPr="00002F25">
        <w:rPr>
          <w:lang w:val="ro-RO"/>
        </w:rPr>
        <w:t>Doxygen</w:t>
      </w:r>
      <w:r w:rsidRPr="00002F25">
        <w:rPr>
          <w:lang w:val="ro-RO"/>
        </w:rPr>
        <w:t xml:space="preserve">] </w:t>
      </w:r>
      <w:r w:rsidR="000F69AF" w:rsidRPr="00002F25">
        <w:rPr>
          <w:lang w:val="ro-RO"/>
        </w:rPr>
        <w:t>Doxygen</w:t>
      </w:r>
      <w:r w:rsidRPr="00002F25">
        <w:rPr>
          <w:lang w:val="ro-RO"/>
        </w:rPr>
        <w:t>: '</w:t>
      </w:r>
      <w:r w:rsidR="000F69AF" w:rsidRPr="00002F25">
        <w:rPr>
          <w:lang w:val="ro-RO"/>
        </w:rPr>
        <w:t>Tesseract User Manual</w:t>
      </w:r>
      <w:r w:rsidRPr="00002F25">
        <w:rPr>
          <w:lang w:val="ro-RO"/>
        </w:rPr>
        <w:t xml:space="preserve">' </w:t>
      </w:r>
      <w:r w:rsidR="00126AE0" w:rsidRPr="00002F25">
        <w:rPr>
          <w:lang w:val="ro-RO"/>
        </w:rPr>
        <w:t xml:space="preserve">in Various documents related to Tesseract OCR, </w:t>
      </w:r>
      <w:r w:rsidR="00ED459A" w:rsidRPr="00002F25">
        <w:rPr>
          <w:lang w:val="ro-RO"/>
        </w:rPr>
        <w:t>April 13, 2020,pp 2-3</w:t>
      </w:r>
    </w:p>
    <w:p w14:paraId="62FB9EB6" w14:textId="4CDB67D7" w:rsidR="00F55AAA" w:rsidRPr="00002F25" w:rsidRDefault="00BB5144" w:rsidP="00432A49">
      <w:pPr>
        <w:pStyle w:val="IETHeading1"/>
        <w:numPr>
          <w:ilvl w:val="0"/>
          <w:numId w:val="0"/>
        </w:numPr>
        <w:jc w:val="both"/>
        <w:rPr>
          <w:rFonts w:ascii="Times New Roman" w:hAnsi="Times New Roman" w:cs="Times New Roman"/>
          <w:b w:val="0"/>
          <w:bCs w:val="0"/>
          <w:i/>
          <w:iCs w:val="0"/>
          <w:lang w:eastAsia="en-GB"/>
        </w:rPr>
      </w:pPr>
      <w:r w:rsidRPr="00002F25">
        <w:rPr>
          <w:rFonts w:ascii="Times New Roman" w:hAnsi="Times New Roman" w:cs="Times New Roman"/>
          <w:b w:val="0"/>
          <w:bCs w:val="0"/>
          <w:i/>
          <w:iCs w:val="0"/>
        </w:rPr>
        <w:t xml:space="preserve">13.3 </w:t>
      </w:r>
      <w:r w:rsidRPr="00002F25">
        <w:rPr>
          <w:rFonts w:ascii="Times New Roman" w:hAnsi="Times New Roman" w:cs="Times New Roman"/>
          <w:b w:val="0"/>
          <w:bCs w:val="0"/>
          <w:i/>
          <w:iCs w:val="0"/>
          <w:lang w:eastAsia="en-GB"/>
        </w:rPr>
        <w:t>Journal articles</w:t>
      </w:r>
    </w:p>
    <w:p w14:paraId="37E7E66E" w14:textId="1972925F" w:rsidR="00BB5144" w:rsidRPr="00002F25" w:rsidRDefault="00BB5144" w:rsidP="00432A49">
      <w:pPr>
        <w:pStyle w:val="IETHeading1"/>
        <w:numPr>
          <w:ilvl w:val="0"/>
          <w:numId w:val="0"/>
        </w:numPr>
        <w:jc w:val="both"/>
        <w:rPr>
          <w:rFonts w:ascii="Times New Roman" w:hAnsi="Times New Roman" w:cs="Times New Roman"/>
          <w:b w:val="0"/>
          <w:bCs w:val="0"/>
          <w:sz w:val="22"/>
          <w:szCs w:val="22"/>
          <w:lang w:eastAsia="en-GB"/>
        </w:rPr>
      </w:pPr>
      <w:r w:rsidRPr="00002F25">
        <w:rPr>
          <w:rFonts w:ascii="Times New Roman" w:hAnsi="Times New Roman" w:cs="Times New Roman"/>
          <w:b w:val="0"/>
          <w:bCs w:val="0"/>
          <w:sz w:val="22"/>
          <w:szCs w:val="22"/>
          <w:lang w:eastAsia="en-GB"/>
        </w:rPr>
        <w:t>[</w:t>
      </w:r>
      <w:r w:rsidR="00465C03" w:rsidRPr="00002F25">
        <w:rPr>
          <w:rFonts w:ascii="Times New Roman" w:hAnsi="Times New Roman" w:cs="Times New Roman"/>
          <w:b w:val="0"/>
          <w:bCs w:val="0"/>
          <w:sz w:val="22"/>
          <w:szCs w:val="22"/>
          <w:lang w:eastAsia="en-GB"/>
        </w:rPr>
        <w:t>Kenton O’Hara</w:t>
      </w:r>
      <w:r w:rsidRPr="00002F25">
        <w:rPr>
          <w:rFonts w:ascii="Times New Roman" w:hAnsi="Times New Roman" w:cs="Times New Roman"/>
          <w:b w:val="0"/>
          <w:bCs w:val="0"/>
          <w:sz w:val="22"/>
          <w:szCs w:val="22"/>
          <w:lang w:eastAsia="en-GB"/>
        </w:rPr>
        <w:t xml:space="preserve">] </w:t>
      </w:r>
      <w:r w:rsidR="00465C03" w:rsidRPr="00002F25">
        <w:rPr>
          <w:rFonts w:ascii="Times New Roman" w:hAnsi="Times New Roman" w:cs="Times New Roman"/>
          <w:b w:val="0"/>
          <w:bCs w:val="0"/>
          <w:sz w:val="22"/>
          <w:szCs w:val="22"/>
          <w:lang w:eastAsia="en-GB"/>
        </w:rPr>
        <w:t>University of Bristol</w:t>
      </w:r>
      <w:r w:rsidRPr="00002F25">
        <w:rPr>
          <w:rFonts w:ascii="Times New Roman" w:hAnsi="Times New Roman" w:cs="Times New Roman"/>
          <w:b w:val="0"/>
          <w:bCs w:val="0"/>
          <w:sz w:val="22"/>
          <w:szCs w:val="22"/>
          <w:lang w:eastAsia="en-GB"/>
        </w:rPr>
        <w:t>: “</w:t>
      </w:r>
      <w:r w:rsidR="00465C03" w:rsidRPr="00002F25">
        <w:rPr>
          <w:rFonts w:ascii="Times New Roman" w:hAnsi="Times New Roman" w:cs="Times New Roman"/>
          <w:b w:val="0"/>
          <w:bCs w:val="0"/>
          <w:sz w:val="22"/>
          <w:szCs w:val="22"/>
          <w:lang w:eastAsia="en-GB"/>
        </w:rPr>
        <w:t>Opportunities and barriers to portable document scanning”,</w:t>
      </w:r>
      <w:r w:rsidR="00465C03" w:rsidRPr="00002F25">
        <w:t xml:space="preserve"> </w:t>
      </w:r>
      <w:r w:rsidR="00ED459A" w:rsidRPr="00002F25">
        <w:rPr>
          <w:rFonts w:ascii="Times New Roman" w:hAnsi="Times New Roman" w:cs="Times New Roman"/>
          <w:b w:val="0"/>
          <w:bCs w:val="0"/>
          <w:sz w:val="22"/>
          <w:szCs w:val="22"/>
          <w:lang w:eastAsia="en-GB"/>
        </w:rPr>
        <w:t>pp 3-4</w:t>
      </w:r>
    </w:p>
    <w:p w14:paraId="41C5C914" w14:textId="36048575" w:rsidR="009120C9" w:rsidRPr="00002F25" w:rsidRDefault="009120C9" w:rsidP="00432A49">
      <w:pPr>
        <w:pStyle w:val="IETHeading1"/>
        <w:numPr>
          <w:ilvl w:val="0"/>
          <w:numId w:val="0"/>
        </w:numPr>
        <w:jc w:val="both"/>
        <w:rPr>
          <w:rFonts w:ascii="Times New Roman" w:hAnsi="Times New Roman" w:cs="Times New Roman"/>
          <w:b w:val="0"/>
          <w:bCs w:val="0"/>
          <w:i/>
          <w:iCs w:val="0"/>
          <w:lang w:eastAsia="en-GB"/>
        </w:rPr>
      </w:pPr>
      <w:r w:rsidRPr="00002F25">
        <w:rPr>
          <w:rFonts w:ascii="Times New Roman" w:hAnsi="Times New Roman" w:cs="Times New Roman"/>
          <w:b w:val="0"/>
          <w:bCs w:val="0"/>
          <w:i/>
          <w:iCs w:val="0"/>
        </w:rPr>
        <w:t xml:space="preserve">13.4 </w:t>
      </w:r>
      <w:r w:rsidRPr="00002F25">
        <w:rPr>
          <w:rFonts w:ascii="Times New Roman" w:hAnsi="Times New Roman" w:cs="Times New Roman"/>
          <w:b w:val="0"/>
          <w:bCs w:val="0"/>
          <w:i/>
          <w:iCs w:val="0"/>
          <w:lang w:eastAsia="en-GB"/>
        </w:rPr>
        <w:t>Report</w:t>
      </w:r>
    </w:p>
    <w:p w14:paraId="717B9380" w14:textId="3CD2098F" w:rsidR="009120C9" w:rsidRPr="00002F25" w:rsidRDefault="009120C9" w:rsidP="00432A49">
      <w:pPr>
        <w:pStyle w:val="IETHeading1"/>
        <w:numPr>
          <w:ilvl w:val="0"/>
          <w:numId w:val="0"/>
        </w:numPr>
        <w:jc w:val="both"/>
        <w:rPr>
          <w:rFonts w:ascii="Times New Roman" w:hAnsi="Times New Roman" w:cs="Times New Roman"/>
          <w:b w:val="0"/>
          <w:bCs w:val="0"/>
          <w:sz w:val="22"/>
          <w:szCs w:val="22"/>
          <w:lang w:eastAsia="en-GB"/>
        </w:rPr>
      </w:pPr>
      <w:r w:rsidRPr="00002F25">
        <w:rPr>
          <w:rFonts w:ascii="Times New Roman" w:hAnsi="Times New Roman" w:cs="Times New Roman"/>
          <w:b w:val="0"/>
          <w:bCs w:val="0"/>
          <w:sz w:val="22"/>
          <w:szCs w:val="22"/>
          <w:lang w:eastAsia="en-GB"/>
        </w:rPr>
        <w:t>[invicti]</w:t>
      </w:r>
      <w:r w:rsidRPr="00002F25">
        <w:t xml:space="preserve"> </w:t>
      </w:r>
      <w:r w:rsidRPr="00002F25">
        <w:rPr>
          <w:rFonts w:ascii="Times New Roman" w:hAnsi="Times New Roman" w:cs="Times New Roman"/>
          <w:b w:val="0"/>
          <w:bCs w:val="0"/>
          <w:sz w:val="22"/>
          <w:szCs w:val="22"/>
          <w:lang w:eastAsia="en-GB"/>
        </w:rPr>
        <w:t>Detailed Scan Report,[Publies 2022], pp 1-6</w:t>
      </w:r>
    </w:p>
    <w:p w14:paraId="1321D0CD" w14:textId="336615CA" w:rsidR="009120C9" w:rsidRPr="00002F25" w:rsidRDefault="00FE4F26" w:rsidP="00432A49">
      <w:pPr>
        <w:pStyle w:val="IETHeading1"/>
        <w:numPr>
          <w:ilvl w:val="0"/>
          <w:numId w:val="0"/>
        </w:numPr>
        <w:jc w:val="both"/>
        <w:rPr>
          <w:rFonts w:ascii="Times New Roman" w:hAnsi="Times New Roman" w:cs="Times New Roman"/>
          <w:b w:val="0"/>
          <w:bCs w:val="0"/>
          <w:i/>
          <w:iCs w:val="0"/>
          <w:szCs w:val="24"/>
          <w:lang w:eastAsia="en-GB"/>
        </w:rPr>
      </w:pPr>
      <w:r w:rsidRPr="00002F25">
        <w:rPr>
          <w:rFonts w:ascii="Times New Roman" w:hAnsi="Times New Roman" w:cs="Times New Roman"/>
          <w:b w:val="0"/>
          <w:bCs w:val="0"/>
          <w:i/>
          <w:iCs w:val="0"/>
          <w:szCs w:val="24"/>
          <w:lang w:eastAsia="en-GB"/>
        </w:rPr>
        <w:t>13.5 Patent</w:t>
      </w:r>
    </w:p>
    <w:p w14:paraId="42D349F5" w14:textId="0126D572" w:rsidR="00FE4F26" w:rsidRPr="00002F25" w:rsidRDefault="00FE4F26" w:rsidP="00432A49">
      <w:pPr>
        <w:pStyle w:val="IETHeading1"/>
        <w:numPr>
          <w:ilvl w:val="0"/>
          <w:numId w:val="0"/>
        </w:numPr>
        <w:jc w:val="both"/>
        <w:rPr>
          <w:rFonts w:ascii="Times New Roman" w:hAnsi="Times New Roman" w:cs="Times New Roman"/>
          <w:b w:val="0"/>
          <w:bCs w:val="0"/>
          <w:sz w:val="22"/>
          <w:szCs w:val="22"/>
          <w:lang w:eastAsia="en-GB"/>
        </w:rPr>
      </w:pPr>
      <w:r w:rsidRPr="00002F25">
        <w:rPr>
          <w:rFonts w:ascii="Times New Roman" w:hAnsi="Times New Roman" w:cs="Times New Roman"/>
          <w:b w:val="0"/>
          <w:bCs w:val="0"/>
          <w:sz w:val="22"/>
          <w:szCs w:val="22"/>
          <w:lang w:eastAsia="en-GB"/>
        </w:rPr>
        <w:t>[BIM] Scan-to-BIM Related Technology, [Publies 2020]</w:t>
      </w:r>
    </w:p>
    <w:p w14:paraId="7ABD5E9A" w14:textId="77777777" w:rsidR="009120C9" w:rsidRPr="00BB5144" w:rsidRDefault="009120C9" w:rsidP="00432A49">
      <w:pPr>
        <w:pStyle w:val="IETHeading1"/>
        <w:numPr>
          <w:ilvl w:val="0"/>
          <w:numId w:val="0"/>
        </w:numPr>
        <w:jc w:val="both"/>
        <w:rPr>
          <w:rFonts w:ascii="Times New Roman" w:hAnsi="Times New Roman" w:cs="Times New Roman"/>
          <w:b w:val="0"/>
          <w:bCs w:val="0"/>
          <w:sz w:val="22"/>
          <w:szCs w:val="22"/>
        </w:rPr>
      </w:pPr>
    </w:p>
    <w:sectPr w:rsidR="009120C9" w:rsidRPr="00BB5144" w:rsidSect="00F55AAA">
      <w:type w:val="continuous"/>
      <w:pgSz w:w="11906" w:h="16838"/>
      <w:pgMar w:top="1077" w:right="811" w:bottom="2438" w:left="811" w:header="709" w:footer="709" w:gutter="0"/>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B43DB" w14:textId="77777777" w:rsidR="00B6252B" w:rsidRDefault="00B6252B" w:rsidP="00794227">
      <w:r>
        <w:separator/>
      </w:r>
    </w:p>
  </w:endnote>
  <w:endnote w:type="continuationSeparator" w:id="0">
    <w:p w14:paraId="7C74AC60" w14:textId="77777777" w:rsidR="00B6252B" w:rsidRDefault="00B6252B" w:rsidP="00794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9094442"/>
      <w:docPartObj>
        <w:docPartGallery w:val="Page Numbers (Bottom of Page)"/>
        <w:docPartUnique/>
      </w:docPartObj>
    </w:sdtPr>
    <w:sdtEndPr>
      <w:rPr>
        <w:noProof/>
      </w:rPr>
    </w:sdtEndPr>
    <w:sdtContent>
      <w:p w14:paraId="2D77E6E4" w14:textId="288A1E34" w:rsidR="00794227" w:rsidRDefault="007942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D20313" w14:textId="77777777" w:rsidR="00794227" w:rsidRDefault="00794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A4CF9" w14:textId="77777777" w:rsidR="00B6252B" w:rsidRDefault="00B6252B" w:rsidP="00794227">
      <w:r>
        <w:separator/>
      </w:r>
    </w:p>
  </w:footnote>
  <w:footnote w:type="continuationSeparator" w:id="0">
    <w:p w14:paraId="2034EF54" w14:textId="77777777" w:rsidR="00B6252B" w:rsidRDefault="00B6252B" w:rsidP="007942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6F2430AA"/>
    <w:lvl w:ilvl="0">
      <w:start w:val="1"/>
      <w:numFmt w:val="decimal"/>
      <w:lvlText w:val="%1."/>
      <w:lvlJc w:val="left"/>
      <w:pPr>
        <w:tabs>
          <w:tab w:val="num" w:pos="1209"/>
        </w:tabs>
        <w:ind w:left="1209" w:hanging="360"/>
      </w:pPr>
    </w:lvl>
  </w:abstractNum>
  <w:abstractNum w:abstractNumId="1" w15:restartNumberingAfterBreak="0">
    <w:nsid w:val="023E2E4D"/>
    <w:multiLevelType w:val="multilevel"/>
    <w:tmpl w:val="50842EB8"/>
    <w:lvl w:ilvl="0">
      <w:start w:val="1"/>
      <w:numFmt w:val="decimal"/>
      <w:lvlText w:val="%1."/>
      <w:lvlJc w:val="left"/>
      <w:pPr>
        <w:tabs>
          <w:tab w:val="num" w:pos="288"/>
        </w:tabs>
        <w:ind w:left="288" w:hanging="288"/>
      </w:pPr>
      <w:rPr>
        <w:rFonts w:hint="default"/>
        <w:b/>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F665D18"/>
    <w:multiLevelType w:val="multilevel"/>
    <w:tmpl w:val="320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66125"/>
    <w:multiLevelType w:val="multilevel"/>
    <w:tmpl w:val="2F8C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926CDE"/>
    <w:multiLevelType w:val="multilevel"/>
    <w:tmpl w:val="8940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02411B"/>
    <w:multiLevelType w:val="multilevel"/>
    <w:tmpl w:val="9C8E938C"/>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CB87C75"/>
    <w:multiLevelType w:val="hybridMultilevel"/>
    <w:tmpl w:val="DCB23C8E"/>
    <w:lvl w:ilvl="0" w:tplc="D326E21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0D15E2"/>
    <w:multiLevelType w:val="hybridMultilevel"/>
    <w:tmpl w:val="55D645D4"/>
    <w:lvl w:ilvl="0" w:tplc="4E64BC8A">
      <w:start w:val="1"/>
      <w:numFmt w:val="decimal"/>
      <w:lvlText w:val="%1."/>
      <w:lvlJc w:val="left"/>
      <w:pPr>
        <w:tabs>
          <w:tab w:val="num" w:pos="720"/>
        </w:tabs>
        <w:ind w:left="720" w:hanging="360"/>
      </w:pPr>
    </w:lvl>
    <w:lvl w:ilvl="1" w:tplc="9F424E5A" w:tentative="1">
      <w:start w:val="1"/>
      <w:numFmt w:val="decimal"/>
      <w:lvlText w:val="%2."/>
      <w:lvlJc w:val="left"/>
      <w:pPr>
        <w:tabs>
          <w:tab w:val="num" w:pos="1440"/>
        </w:tabs>
        <w:ind w:left="1440" w:hanging="360"/>
      </w:pPr>
    </w:lvl>
    <w:lvl w:ilvl="2" w:tplc="215E6468" w:tentative="1">
      <w:start w:val="1"/>
      <w:numFmt w:val="decimal"/>
      <w:lvlText w:val="%3."/>
      <w:lvlJc w:val="left"/>
      <w:pPr>
        <w:tabs>
          <w:tab w:val="num" w:pos="2160"/>
        </w:tabs>
        <w:ind w:left="2160" w:hanging="360"/>
      </w:pPr>
    </w:lvl>
    <w:lvl w:ilvl="3" w:tplc="62C0D322" w:tentative="1">
      <w:start w:val="1"/>
      <w:numFmt w:val="decimal"/>
      <w:lvlText w:val="%4."/>
      <w:lvlJc w:val="left"/>
      <w:pPr>
        <w:tabs>
          <w:tab w:val="num" w:pos="2880"/>
        </w:tabs>
        <w:ind w:left="2880" w:hanging="360"/>
      </w:pPr>
    </w:lvl>
    <w:lvl w:ilvl="4" w:tplc="5A5CE248" w:tentative="1">
      <w:start w:val="1"/>
      <w:numFmt w:val="decimal"/>
      <w:lvlText w:val="%5."/>
      <w:lvlJc w:val="left"/>
      <w:pPr>
        <w:tabs>
          <w:tab w:val="num" w:pos="3600"/>
        </w:tabs>
        <w:ind w:left="3600" w:hanging="360"/>
      </w:pPr>
    </w:lvl>
    <w:lvl w:ilvl="5" w:tplc="75329F28" w:tentative="1">
      <w:start w:val="1"/>
      <w:numFmt w:val="decimal"/>
      <w:lvlText w:val="%6."/>
      <w:lvlJc w:val="left"/>
      <w:pPr>
        <w:tabs>
          <w:tab w:val="num" w:pos="4320"/>
        </w:tabs>
        <w:ind w:left="4320" w:hanging="360"/>
      </w:pPr>
    </w:lvl>
    <w:lvl w:ilvl="6" w:tplc="45E61B9C" w:tentative="1">
      <w:start w:val="1"/>
      <w:numFmt w:val="decimal"/>
      <w:lvlText w:val="%7."/>
      <w:lvlJc w:val="left"/>
      <w:pPr>
        <w:tabs>
          <w:tab w:val="num" w:pos="5040"/>
        </w:tabs>
        <w:ind w:left="5040" w:hanging="360"/>
      </w:pPr>
    </w:lvl>
    <w:lvl w:ilvl="7" w:tplc="95C6475E" w:tentative="1">
      <w:start w:val="1"/>
      <w:numFmt w:val="decimal"/>
      <w:lvlText w:val="%8."/>
      <w:lvlJc w:val="left"/>
      <w:pPr>
        <w:tabs>
          <w:tab w:val="num" w:pos="5760"/>
        </w:tabs>
        <w:ind w:left="5760" w:hanging="360"/>
      </w:pPr>
    </w:lvl>
    <w:lvl w:ilvl="8" w:tplc="38A69AF0" w:tentative="1">
      <w:start w:val="1"/>
      <w:numFmt w:val="decimal"/>
      <w:lvlText w:val="%9."/>
      <w:lvlJc w:val="left"/>
      <w:pPr>
        <w:tabs>
          <w:tab w:val="num" w:pos="6480"/>
        </w:tabs>
        <w:ind w:left="6480" w:hanging="360"/>
      </w:pPr>
    </w:lvl>
  </w:abstractNum>
  <w:abstractNum w:abstractNumId="8" w15:restartNumberingAfterBreak="0">
    <w:nsid w:val="22F54FDC"/>
    <w:multiLevelType w:val="multilevel"/>
    <w:tmpl w:val="42C27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855861"/>
    <w:multiLevelType w:val="multilevel"/>
    <w:tmpl w:val="802488F2"/>
    <w:lvl w:ilvl="0">
      <w:start w:val="1"/>
      <w:numFmt w:val="decimal"/>
      <w:lvlText w:val="[%1]"/>
      <w:lvlJc w:val="right"/>
      <w:pPr>
        <w:tabs>
          <w:tab w:val="num" w:pos="432"/>
        </w:tabs>
        <w:ind w:left="432" w:hanging="144"/>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0" w15:restartNumberingAfterBreak="0">
    <w:nsid w:val="41B86B43"/>
    <w:multiLevelType w:val="multilevel"/>
    <w:tmpl w:val="744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45007"/>
    <w:multiLevelType w:val="multilevel"/>
    <w:tmpl w:val="E1DE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690229"/>
    <w:multiLevelType w:val="multilevel"/>
    <w:tmpl w:val="3E78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E61184"/>
    <w:multiLevelType w:val="multilevel"/>
    <w:tmpl w:val="552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232215"/>
    <w:multiLevelType w:val="multilevel"/>
    <w:tmpl w:val="A2BC9A42"/>
    <w:lvl w:ilvl="0">
      <w:start w:val="1"/>
      <w:numFmt w:val="decimal"/>
      <w:lvlText w:val="%1."/>
      <w:lvlJc w:val="left"/>
      <w:pPr>
        <w:tabs>
          <w:tab w:val="num" w:pos="288"/>
        </w:tabs>
        <w:ind w:left="288" w:hanging="288"/>
      </w:pPr>
      <w:rPr>
        <w:rFonts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13537B9"/>
    <w:multiLevelType w:val="multilevel"/>
    <w:tmpl w:val="EDBA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8604F"/>
    <w:multiLevelType w:val="hybridMultilevel"/>
    <w:tmpl w:val="0CDCCD5A"/>
    <w:lvl w:ilvl="0" w:tplc="A2BA3EB2">
      <w:start w:val="1"/>
      <w:numFmt w:val="decimal"/>
      <w:pStyle w:val="IETHeading1"/>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3E1D46"/>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15:restartNumberingAfterBreak="0">
    <w:nsid w:val="597A6197"/>
    <w:multiLevelType w:val="multilevel"/>
    <w:tmpl w:val="5704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AF7C3A"/>
    <w:multiLevelType w:val="multilevel"/>
    <w:tmpl w:val="9C8E938C"/>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15:restartNumberingAfterBreak="0">
    <w:nsid w:val="63FB69A9"/>
    <w:multiLevelType w:val="multilevel"/>
    <w:tmpl w:val="ACD28B4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65C308D"/>
    <w:multiLevelType w:val="hybridMultilevel"/>
    <w:tmpl w:val="B1C2F2A8"/>
    <w:lvl w:ilvl="0" w:tplc="CA0E0AE6">
      <w:start w:val="1"/>
      <w:numFmt w:val="bullet"/>
      <w:lvlText w:val="▫"/>
      <w:lvlJc w:val="left"/>
      <w:pPr>
        <w:tabs>
          <w:tab w:val="num" w:pos="720"/>
        </w:tabs>
        <w:ind w:left="720" w:hanging="360"/>
      </w:pPr>
      <w:rPr>
        <w:rFonts w:ascii="Georgia" w:hAnsi="Georgia" w:hint="default"/>
      </w:rPr>
    </w:lvl>
    <w:lvl w:ilvl="1" w:tplc="96FE09B8">
      <w:start w:val="1"/>
      <w:numFmt w:val="bullet"/>
      <w:lvlText w:val="▫"/>
      <w:lvlJc w:val="left"/>
      <w:pPr>
        <w:tabs>
          <w:tab w:val="num" w:pos="1440"/>
        </w:tabs>
        <w:ind w:left="1440" w:hanging="360"/>
      </w:pPr>
      <w:rPr>
        <w:rFonts w:ascii="Georgia" w:hAnsi="Georgia" w:hint="default"/>
      </w:rPr>
    </w:lvl>
    <w:lvl w:ilvl="2" w:tplc="16BEE528" w:tentative="1">
      <w:start w:val="1"/>
      <w:numFmt w:val="bullet"/>
      <w:lvlText w:val="▫"/>
      <w:lvlJc w:val="left"/>
      <w:pPr>
        <w:tabs>
          <w:tab w:val="num" w:pos="2160"/>
        </w:tabs>
        <w:ind w:left="2160" w:hanging="360"/>
      </w:pPr>
      <w:rPr>
        <w:rFonts w:ascii="Georgia" w:hAnsi="Georgia" w:hint="default"/>
      </w:rPr>
    </w:lvl>
    <w:lvl w:ilvl="3" w:tplc="EC62276E" w:tentative="1">
      <w:start w:val="1"/>
      <w:numFmt w:val="bullet"/>
      <w:lvlText w:val="▫"/>
      <w:lvlJc w:val="left"/>
      <w:pPr>
        <w:tabs>
          <w:tab w:val="num" w:pos="2880"/>
        </w:tabs>
        <w:ind w:left="2880" w:hanging="360"/>
      </w:pPr>
      <w:rPr>
        <w:rFonts w:ascii="Georgia" w:hAnsi="Georgia" w:hint="default"/>
      </w:rPr>
    </w:lvl>
    <w:lvl w:ilvl="4" w:tplc="F13AFE12" w:tentative="1">
      <w:start w:val="1"/>
      <w:numFmt w:val="bullet"/>
      <w:lvlText w:val="▫"/>
      <w:lvlJc w:val="left"/>
      <w:pPr>
        <w:tabs>
          <w:tab w:val="num" w:pos="3600"/>
        </w:tabs>
        <w:ind w:left="3600" w:hanging="360"/>
      </w:pPr>
      <w:rPr>
        <w:rFonts w:ascii="Georgia" w:hAnsi="Georgia" w:hint="default"/>
      </w:rPr>
    </w:lvl>
    <w:lvl w:ilvl="5" w:tplc="B2584840" w:tentative="1">
      <w:start w:val="1"/>
      <w:numFmt w:val="bullet"/>
      <w:lvlText w:val="▫"/>
      <w:lvlJc w:val="left"/>
      <w:pPr>
        <w:tabs>
          <w:tab w:val="num" w:pos="4320"/>
        </w:tabs>
        <w:ind w:left="4320" w:hanging="360"/>
      </w:pPr>
      <w:rPr>
        <w:rFonts w:ascii="Georgia" w:hAnsi="Georgia" w:hint="default"/>
      </w:rPr>
    </w:lvl>
    <w:lvl w:ilvl="6" w:tplc="439E9814" w:tentative="1">
      <w:start w:val="1"/>
      <w:numFmt w:val="bullet"/>
      <w:lvlText w:val="▫"/>
      <w:lvlJc w:val="left"/>
      <w:pPr>
        <w:tabs>
          <w:tab w:val="num" w:pos="5040"/>
        </w:tabs>
        <w:ind w:left="5040" w:hanging="360"/>
      </w:pPr>
      <w:rPr>
        <w:rFonts w:ascii="Georgia" w:hAnsi="Georgia" w:hint="default"/>
      </w:rPr>
    </w:lvl>
    <w:lvl w:ilvl="7" w:tplc="C2A4B4A6" w:tentative="1">
      <w:start w:val="1"/>
      <w:numFmt w:val="bullet"/>
      <w:lvlText w:val="▫"/>
      <w:lvlJc w:val="left"/>
      <w:pPr>
        <w:tabs>
          <w:tab w:val="num" w:pos="5760"/>
        </w:tabs>
        <w:ind w:left="5760" w:hanging="360"/>
      </w:pPr>
      <w:rPr>
        <w:rFonts w:ascii="Georgia" w:hAnsi="Georgia" w:hint="default"/>
      </w:rPr>
    </w:lvl>
    <w:lvl w:ilvl="8" w:tplc="D70C74A6" w:tentative="1">
      <w:start w:val="1"/>
      <w:numFmt w:val="bullet"/>
      <w:lvlText w:val="▫"/>
      <w:lvlJc w:val="left"/>
      <w:pPr>
        <w:tabs>
          <w:tab w:val="num" w:pos="6480"/>
        </w:tabs>
        <w:ind w:left="6480" w:hanging="360"/>
      </w:pPr>
      <w:rPr>
        <w:rFonts w:ascii="Georgia" w:hAnsi="Georgia" w:hint="default"/>
      </w:rPr>
    </w:lvl>
  </w:abstractNum>
  <w:abstractNum w:abstractNumId="22" w15:restartNumberingAfterBreak="0">
    <w:nsid w:val="6A7F4B21"/>
    <w:multiLevelType w:val="multilevel"/>
    <w:tmpl w:val="9C62DC70"/>
    <w:lvl w:ilvl="0">
      <w:start w:val="1"/>
      <w:numFmt w:val="decimal"/>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3" w15:restartNumberingAfterBreak="0">
    <w:nsid w:val="6EAD4325"/>
    <w:multiLevelType w:val="multilevel"/>
    <w:tmpl w:val="2AD8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E93250"/>
    <w:multiLevelType w:val="hybridMultilevel"/>
    <w:tmpl w:val="E81059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FD1FD1"/>
    <w:multiLevelType w:val="multilevel"/>
    <w:tmpl w:val="7B0AB8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15178123">
    <w:abstractNumId w:val="14"/>
  </w:num>
  <w:num w:numId="2" w16cid:durableId="1438913505">
    <w:abstractNumId w:val="22"/>
  </w:num>
  <w:num w:numId="3" w16cid:durableId="1697846691">
    <w:abstractNumId w:val="14"/>
  </w:num>
  <w:num w:numId="4" w16cid:durableId="12273767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37594899">
    <w:abstractNumId w:val="19"/>
  </w:num>
  <w:num w:numId="6" w16cid:durableId="805512013">
    <w:abstractNumId w:val="5"/>
  </w:num>
  <w:num w:numId="7" w16cid:durableId="338780339">
    <w:abstractNumId w:val="1"/>
  </w:num>
  <w:num w:numId="8" w16cid:durableId="1725182403">
    <w:abstractNumId w:val="9"/>
  </w:num>
  <w:num w:numId="9" w16cid:durableId="2054234911">
    <w:abstractNumId w:val="14"/>
  </w:num>
  <w:num w:numId="10" w16cid:durableId="1916627081">
    <w:abstractNumId w:val="17"/>
  </w:num>
  <w:num w:numId="11" w16cid:durableId="12184761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46470673">
    <w:abstractNumId w:val="20"/>
  </w:num>
  <w:num w:numId="13" w16cid:durableId="1528331800">
    <w:abstractNumId w:val="25"/>
  </w:num>
  <w:num w:numId="14" w16cid:durableId="1812675294">
    <w:abstractNumId w:val="0"/>
  </w:num>
  <w:num w:numId="15" w16cid:durableId="1387144468">
    <w:abstractNumId w:val="16"/>
  </w:num>
  <w:num w:numId="16" w16cid:durableId="752820138">
    <w:abstractNumId w:val="6"/>
  </w:num>
  <w:num w:numId="17" w16cid:durableId="1700011686">
    <w:abstractNumId w:val="3"/>
  </w:num>
  <w:num w:numId="18" w16cid:durableId="915281330">
    <w:abstractNumId w:val="13"/>
  </w:num>
  <w:num w:numId="19" w16cid:durableId="123233869">
    <w:abstractNumId w:val="18"/>
  </w:num>
  <w:num w:numId="20" w16cid:durableId="829635718">
    <w:abstractNumId w:val="23"/>
  </w:num>
  <w:num w:numId="21" w16cid:durableId="95714112">
    <w:abstractNumId w:val="11"/>
  </w:num>
  <w:num w:numId="22" w16cid:durableId="1124033545">
    <w:abstractNumId w:val="2"/>
  </w:num>
  <w:num w:numId="23" w16cid:durableId="216821232">
    <w:abstractNumId w:val="12"/>
  </w:num>
  <w:num w:numId="24" w16cid:durableId="261837917">
    <w:abstractNumId w:val="4"/>
  </w:num>
  <w:num w:numId="25" w16cid:durableId="1084572036">
    <w:abstractNumId w:val="21"/>
  </w:num>
  <w:num w:numId="26" w16cid:durableId="2017537348">
    <w:abstractNumId w:val="8"/>
  </w:num>
  <w:num w:numId="27" w16cid:durableId="689844322">
    <w:abstractNumId w:val="10"/>
  </w:num>
  <w:num w:numId="28" w16cid:durableId="664629527">
    <w:abstractNumId w:val="15"/>
  </w:num>
  <w:num w:numId="29" w16cid:durableId="1599941330">
    <w:abstractNumId w:val="24"/>
  </w:num>
  <w:num w:numId="30" w16cid:durableId="652492735">
    <w:abstractNumId w:val="7"/>
  </w:num>
  <w:num w:numId="31" w16cid:durableId="1332028705">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0"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32"/>
    <w:rsid w:val="000002E1"/>
    <w:rsid w:val="00002B60"/>
    <w:rsid w:val="00002F25"/>
    <w:rsid w:val="00014653"/>
    <w:rsid w:val="00017719"/>
    <w:rsid w:val="00023DF5"/>
    <w:rsid w:val="00024359"/>
    <w:rsid w:val="00025F27"/>
    <w:rsid w:val="000265B2"/>
    <w:rsid w:val="00027C91"/>
    <w:rsid w:val="00027F1D"/>
    <w:rsid w:val="0003296C"/>
    <w:rsid w:val="00054421"/>
    <w:rsid w:val="00062E46"/>
    <w:rsid w:val="000659CC"/>
    <w:rsid w:val="00066103"/>
    <w:rsid w:val="00074253"/>
    <w:rsid w:val="00074AC8"/>
    <w:rsid w:val="00081408"/>
    <w:rsid w:val="00081EBE"/>
    <w:rsid w:val="000834E4"/>
    <w:rsid w:val="00086EDC"/>
    <w:rsid w:val="000910A2"/>
    <w:rsid w:val="00094249"/>
    <w:rsid w:val="00096A4A"/>
    <w:rsid w:val="000B36A3"/>
    <w:rsid w:val="000B4527"/>
    <w:rsid w:val="000B58D0"/>
    <w:rsid w:val="000C013C"/>
    <w:rsid w:val="000C1D77"/>
    <w:rsid w:val="000C7AEE"/>
    <w:rsid w:val="000E011E"/>
    <w:rsid w:val="000E121C"/>
    <w:rsid w:val="000E3F84"/>
    <w:rsid w:val="000F69AF"/>
    <w:rsid w:val="001016A1"/>
    <w:rsid w:val="001056DF"/>
    <w:rsid w:val="00114025"/>
    <w:rsid w:val="001160D2"/>
    <w:rsid w:val="00121F58"/>
    <w:rsid w:val="00126AE0"/>
    <w:rsid w:val="001348A5"/>
    <w:rsid w:val="00141C83"/>
    <w:rsid w:val="00143D18"/>
    <w:rsid w:val="00151B8E"/>
    <w:rsid w:val="00183A6D"/>
    <w:rsid w:val="001928FB"/>
    <w:rsid w:val="00192A6D"/>
    <w:rsid w:val="00192BC7"/>
    <w:rsid w:val="00194776"/>
    <w:rsid w:val="00194F3F"/>
    <w:rsid w:val="001A4BCA"/>
    <w:rsid w:val="001A50EA"/>
    <w:rsid w:val="001A693B"/>
    <w:rsid w:val="001B4E92"/>
    <w:rsid w:val="001E058F"/>
    <w:rsid w:val="001F16CD"/>
    <w:rsid w:val="001F47D2"/>
    <w:rsid w:val="00200CD0"/>
    <w:rsid w:val="002015FB"/>
    <w:rsid w:val="002217CC"/>
    <w:rsid w:val="0022285A"/>
    <w:rsid w:val="00224C61"/>
    <w:rsid w:val="002271FD"/>
    <w:rsid w:val="00233461"/>
    <w:rsid w:val="00255387"/>
    <w:rsid w:val="00255E0B"/>
    <w:rsid w:val="0027227B"/>
    <w:rsid w:val="00273636"/>
    <w:rsid w:val="00273A0F"/>
    <w:rsid w:val="00273AC7"/>
    <w:rsid w:val="00273BF8"/>
    <w:rsid w:val="00273D2C"/>
    <w:rsid w:val="00285ECD"/>
    <w:rsid w:val="00290E1B"/>
    <w:rsid w:val="00291B17"/>
    <w:rsid w:val="002A2DD6"/>
    <w:rsid w:val="002A6742"/>
    <w:rsid w:val="002C1A7F"/>
    <w:rsid w:val="002C39A8"/>
    <w:rsid w:val="002C4239"/>
    <w:rsid w:val="002C559D"/>
    <w:rsid w:val="002D2D42"/>
    <w:rsid w:val="002D4F80"/>
    <w:rsid w:val="002E12AD"/>
    <w:rsid w:val="002E30C2"/>
    <w:rsid w:val="002F72D0"/>
    <w:rsid w:val="003003AB"/>
    <w:rsid w:val="003045E0"/>
    <w:rsid w:val="00311C49"/>
    <w:rsid w:val="00316F83"/>
    <w:rsid w:val="0032119E"/>
    <w:rsid w:val="00321304"/>
    <w:rsid w:val="00331F84"/>
    <w:rsid w:val="00332728"/>
    <w:rsid w:val="00336EBD"/>
    <w:rsid w:val="00341548"/>
    <w:rsid w:val="00344783"/>
    <w:rsid w:val="003576F7"/>
    <w:rsid w:val="0036070A"/>
    <w:rsid w:val="00362496"/>
    <w:rsid w:val="003950A4"/>
    <w:rsid w:val="00397371"/>
    <w:rsid w:val="003B3FDE"/>
    <w:rsid w:val="003E3577"/>
    <w:rsid w:val="003F3A61"/>
    <w:rsid w:val="00406220"/>
    <w:rsid w:val="00410A5D"/>
    <w:rsid w:val="00414909"/>
    <w:rsid w:val="00425A6A"/>
    <w:rsid w:val="004267D5"/>
    <w:rsid w:val="00426FBB"/>
    <w:rsid w:val="00432A49"/>
    <w:rsid w:val="00436DE6"/>
    <w:rsid w:val="00465C03"/>
    <w:rsid w:val="0047429A"/>
    <w:rsid w:val="0048374C"/>
    <w:rsid w:val="0048771D"/>
    <w:rsid w:val="004A096A"/>
    <w:rsid w:val="004A6605"/>
    <w:rsid w:val="004C45FA"/>
    <w:rsid w:val="004D21B3"/>
    <w:rsid w:val="004D5F88"/>
    <w:rsid w:val="004E182B"/>
    <w:rsid w:val="004E1BD8"/>
    <w:rsid w:val="004E452A"/>
    <w:rsid w:val="004E78E3"/>
    <w:rsid w:val="005004BF"/>
    <w:rsid w:val="00500CB5"/>
    <w:rsid w:val="00502E89"/>
    <w:rsid w:val="00510E95"/>
    <w:rsid w:val="00513C91"/>
    <w:rsid w:val="005262E5"/>
    <w:rsid w:val="00527D56"/>
    <w:rsid w:val="0053221F"/>
    <w:rsid w:val="005358BB"/>
    <w:rsid w:val="00536FAE"/>
    <w:rsid w:val="00542C85"/>
    <w:rsid w:val="00544447"/>
    <w:rsid w:val="0055225F"/>
    <w:rsid w:val="0055342A"/>
    <w:rsid w:val="00553510"/>
    <w:rsid w:val="00554186"/>
    <w:rsid w:val="00564560"/>
    <w:rsid w:val="00566558"/>
    <w:rsid w:val="00585769"/>
    <w:rsid w:val="0058682A"/>
    <w:rsid w:val="00587B32"/>
    <w:rsid w:val="00590326"/>
    <w:rsid w:val="005906FF"/>
    <w:rsid w:val="00591130"/>
    <w:rsid w:val="005A3F28"/>
    <w:rsid w:val="005A40BE"/>
    <w:rsid w:val="005A66AA"/>
    <w:rsid w:val="005B13E2"/>
    <w:rsid w:val="005B47D7"/>
    <w:rsid w:val="005B7A07"/>
    <w:rsid w:val="005C5526"/>
    <w:rsid w:val="005C62C6"/>
    <w:rsid w:val="005C79D2"/>
    <w:rsid w:val="005D7B9E"/>
    <w:rsid w:val="005F0834"/>
    <w:rsid w:val="005F0B77"/>
    <w:rsid w:val="005F283D"/>
    <w:rsid w:val="005F6DC3"/>
    <w:rsid w:val="00601A8E"/>
    <w:rsid w:val="00603E3F"/>
    <w:rsid w:val="0061300E"/>
    <w:rsid w:val="0062033E"/>
    <w:rsid w:val="00624482"/>
    <w:rsid w:val="0064799C"/>
    <w:rsid w:val="00654156"/>
    <w:rsid w:val="0066563B"/>
    <w:rsid w:val="00672CB2"/>
    <w:rsid w:val="00680EB0"/>
    <w:rsid w:val="006B47CA"/>
    <w:rsid w:val="006B705F"/>
    <w:rsid w:val="006C3F74"/>
    <w:rsid w:val="006C7AAA"/>
    <w:rsid w:val="006D1C2A"/>
    <w:rsid w:val="006D264F"/>
    <w:rsid w:val="006D510A"/>
    <w:rsid w:val="006D763F"/>
    <w:rsid w:val="006E2A8D"/>
    <w:rsid w:val="006E7574"/>
    <w:rsid w:val="006F5372"/>
    <w:rsid w:val="00703430"/>
    <w:rsid w:val="00706273"/>
    <w:rsid w:val="007069BE"/>
    <w:rsid w:val="0071790D"/>
    <w:rsid w:val="00733D82"/>
    <w:rsid w:val="00735568"/>
    <w:rsid w:val="00745C86"/>
    <w:rsid w:val="007466BB"/>
    <w:rsid w:val="00746D13"/>
    <w:rsid w:val="00751D07"/>
    <w:rsid w:val="00760862"/>
    <w:rsid w:val="00764603"/>
    <w:rsid w:val="0076604D"/>
    <w:rsid w:val="00772565"/>
    <w:rsid w:val="00784834"/>
    <w:rsid w:val="00790909"/>
    <w:rsid w:val="00794227"/>
    <w:rsid w:val="007B5A07"/>
    <w:rsid w:val="007D3DE1"/>
    <w:rsid w:val="007D3E71"/>
    <w:rsid w:val="007E5571"/>
    <w:rsid w:val="007E5D6A"/>
    <w:rsid w:val="007E6121"/>
    <w:rsid w:val="007E645D"/>
    <w:rsid w:val="007F4B34"/>
    <w:rsid w:val="007F75CA"/>
    <w:rsid w:val="0080160C"/>
    <w:rsid w:val="00804B2C"/>
    <w:rsid w:val="00821E08"/>
    <w:rsid w:val="008302A1"/>
    <w:rsid w:val="00834EFD"/>
    <w:rsid w:val="00836C8C"/>
    <w:rsid w:val="00843C58"/>
    <w:rsid w:val="00844B24"/>
    <w:rsid w:val="0084515F"/>
    <w:rsid w:val="0085092D"/>
    <w:rsid w:val="00857785"/>
    <w:rsid w:val="00877D4C"/>
    <w:rsid w:val="00882627"/>
    <w:rsid w:val="00882F7E"/>
    <w:rsid w:val="0089763B"/>
    <w:rsid w:val="008A6D2F"/>
    <w:rsid w:val="008B023F"/>
    <w:rsid w:val="008B4CEC"/>
    <w:rsid w:val="008B6AE3"/>
    <w:rsid w:val="008C01C1"/>
    <w:rsid w:val="008C2E0D"/>
    <w:rsid w:val="008C4410"/>
    <w:rsid w:val="008D1045"/>
    <w:rsid w:val="008D7CED"/>
    <w:rsid w:val="008D7F83"/>
    <w:rsid w:val="008E04A3"/>
    <w:rsid w:val="008E5996"/>
    <w:rsid w:val="008F1759"/>
    <w:rsid w:val="008F6B36"/>
    <w:rsid w:val="00901AE1"/>
    <w:rsid w:val="00906F95"/>
    <w:rsid w:val="009120C9"/>
    <w:rsid w:val="00914571"/>
    <w:rsid w:val="00915FBA"/>
    <w:rsid w:val="009205B4"/>
    <w:rsid w:val="00922BA5"/>
    <w:rsid w:val="00930DB7"/>
    <w:rsid w:val="00933818"/>
    <w:rsid w:val="00946D51"/>
    <w:rsid w:val="009550D6"/>
    <w:rsid w:val="00955B59"/>
    <w:rsid w:val="009871DD"/>
    <w:rsid w:val="00992262"/>
    <w:rsid w:val="009926BC"/>
    <w:rsid w:val="00996099"/>
    <w:rsid w:val="009A4319"/>
    <w:rsid w:val="009A6C3F"/>
    <w:rsid w:val="009B0DE9"/>
    <w:rsid w:val="009B1260"/>
    <w:rsid w:val="009B2A6B"/>
    <w:rsid w:val="009B73F2"/>
    <w:rsid w:val="009C12BD"/>
    <w:rsid w:val="009C50FE"/>
    <w:rsid w:val="009C6D40"/>
    <w:rsid w:val="009C7DC3"/>
    <w:rsid w:val="009F290E"/>
    <w:rsid w:val="009F2D33"/>
    <w:rsid w:val="009F57C0"/>
    <w:rsid w:val="00A005D8"/>
    <w:rsid w:val="00A03E75"/>
    <w:rsid w:val="00A425B2"/>
    <w:rsid w:val="00A42D22"/>
    <w:rsid w:val="00A45FCE"/>
    <w:rsid w:val="00A46C7B"/>
    <w:rsid w:val="00A64916"/>
    <w:rsid w:val="00A65884"/>
    <w:rsid w:val="00A70218"/>
    <w:rsid w:val="00A75671"/>
    <w:rsid w:val="00A76E35"/>
    <w:rsid w:val="00A773CC"/>
    <w:rsid w:val="00A91C4C"/>
    <w:rsid w:val="00A9318B"/>
    <w:rsid w:val="00A94AC1"/>
    <w:rsid w:val="00AA1878"/>
    <w:rsid w:val="00AB18B7"/>
    <w:rsid w:val="00AC34A1"/>
    <w:rsid w:val="00AD335D"/>
    <w:rsid w:val="00AE7A5F"/>
    <w:rsid w:val="00AF792B"/>
    <w:rsid w:val="00B00E52"/>
    <w:rsid w:val="00B15368"/>
    <w:rsid w:val="00B25B05"/>
    <w:rsid w:val="00B271C0"/>
    <w:rsid w:val="00B35B2C"/>
    <w:rsid w:val="00B45B1D"/>
    <w:rsid w:val="00B55D5E"/>
    <w:rsid w:val="00B6252B"/>
    <w:rsid w:val="00B64255"/>
    <w:rsid w:val="00B775DC"/>
    <w:rsid w:val="00B9261D"/>
    <w:rsid w:val="00B94516"/>
    <w:rsid w:val="00B94798"/>
    <w:rsid w:val="00BB2855"/>
    <w:rsid w:val="00BB31E1"/>
    <w:rsid w:val="00BB5144"/>
    <w:rsid w:val="00BC6685"/>
    <w:rsid w:val="00BD19C1"/>
    <w:rsid w:val="00BD25B8"/>
    <w:rsid w:val="00BE5842"/>
    <w:rsid w:val="00C000AF"/>
    <w:rsid w:val="00C012E1"/>
    <w:rsid w:val="00C06BB4"/>
    <w:rsid w:val="00C10533"/>
    <w:rsid w:val="00C10B80"/>
    <w:rsid w:val="00C10D20"/>
    <w:rsid w:val="00C12E0C"/>
    <w:rsid w:val="00C21916"/>
    <w:rsid w:val="00C303B2"/>
    <w:rsid w:val="00C33023"/>
    <w:rsid w:val="00C457CA"/>
    <w:rsid w:val="00C54502"/>
    <w:rsid w:val="00C57FB7"/>
    <w:rsid w:val="00C65F3F"/>
    <w:rsid w:val="00C72414"/>
    <w:rsid w:val="00C82B53"/>
    <w:rsid w:val="00C8667B"/>
    <w:rsid w:val="00CA4CE3"/>
    <w:rsid w:val="00CB11C1"/>
    <w:rsid w:val="00CB47B8"/>
    <w:rsid w:val="00CB6454"/>
    <w:rsid w:val="00CD4502"/>
    <w:rsid w:val="00CD4F3F"/>
    <w:rsid w:val="00CD6FCB"/>
    <w:rsid w:val="00D01E44"/>
    <w:rsid w:val="00D03937"/>
    <w:rsid w:val="00D2572E"/>
    <w:rsid w:val="00D311F8"/>
    <w:rsid w:val="00D36B52"/>
    <w:rsid w:val="00D377C8"/>
    <w:rsid w:val="00D41274"/>
    <w:rsid w:val="00D43BF3"/>
    <w:rsid w:val="00D57FE0"/>
    <w:rsid w:val="00D767BB"/>
    <w:rsid w:val="00D939B0"/>
    <w:rsid w:val="00D94791"/>
    <w:rsid w:val="00DB16E0"/>
    <w:rsid w:val="00DB2DF9"/>
    <w:rsid w:val="00DB7E63"/>
    <w:rsid w:val="00DC2055"/>
    <w:rsid w:val="00DC2AE2"/>
    <w:rsid w:val="00DD71E8"/>
    <w:rsid w:val="00DD7F83"/>
    <w:rsid w:val="00DF2EC6"/>
    <w:rsid w:val="00DF4670"/>
    <w:rsid w:val="00E0641E"/>
    <w:rsid w:val="00E06664"/>
    <w:rsid w:val="00E110E4"/>
    <w:rsid w:val="00E210DC"/>
    <w:rsid w:val="00E304BC"/>
    <w:rsid w:val="00E32853"/>
    <w:rsid w:val="00E366EA"/>
    <w:rsid w:val="00E4017B"/>
    <w:rsid w:val="00E401F8"/>
    <w:rsid w:val="00E46425"/>
    <w:rsid w:val="00E47D0E"/>
    <w:rsid w:val="00E65018"/>
    <w:rsid w:val="00E7085D"/>
    <w:rsid w:val="00E82203"/>
    <w:rsid w:val="00E867C4"/>
    <w:rsid w:val="00E94339"/>
    <w:rsid w:val="00E97563"/>
    <w:rsid w:val="00EA08C8"/>
    <w:rsid w:val="00EB0B63"/>
    <w:rsid w:val="00EC265C"/>
    <w:rsid w:val="00ED459A"/>
    <w:rsid w:val="00ED61CB"/>
    <w:rsid w:val="00F04AB3"/>
    <w:rsid w:val="00F06A72"/>
    <w:rsid w:val="00F114B5"/>
    <w:rsid w:val="00F12E79"/>
    <w:rsid w:val="00F136F0"/>
    <w:rsid w:val="00F1523C"/>
    <w:rsid w:val="00F20BBB"/>
    <w:rsid w:val="00F43BD8"/>
    <w:rsid w:val="00F55AAA"/>
    <w:rsid w:val="00F562F3"/>
    <w:rsid w:val="00F577C2"/>
    <w:rsid w:val="00F62429"/>
    <w:rsid w:val="00F642F7"/>
    <w:rsid w:val="00F74B89"/>
    <w:rsid w:val="00F75133"/>
    <w:rsid w:val="00F75250"/>
    <w:rsid w:val="00F84E97"/>
    <w:rsid w:val="00F8604A"/>
    <w:rsid w:val="00FA3899"/>
    <w:rsid w:val="00FA4909"/>
    <w:rsid w:val="00FA6751"/>
    <w:rsid w:val="00FB1048"/>
    <w:rsid w:val="00FB62C4"/>
    <w:rsid w:val="00FB7701"/>
    <w:rsid w:val="00FD1AC5"/>
    <w:rsid w:val="00FD5CF0"/>
    <w:rsid w:val="00FE427F"/>
    <w:rsid w:val="00FE4F26"/>
    <w:rsid w:val="047D6501"/>
    <w:rsid w:val="04D9406A"/>
    <w:rsid w:val="06BAC29E"/>
    <w:rsid w:val="08D759CF"/>
    <w:rsid w:val="0C592717"/>
    <w:rsid w:val="0C7DB4E9"/>
    <w:rsid w:val="0D0C2B8F"/>
    <w:rsid w:val="0DE86380"/>
    <w:rsid w:val="0ECFD932"/>
    <w:rsid w:val="0EDACE1D"/>
    <w:rsid w:val="0F1E3213"/>
    <w:rsid w:val="100543AD"/>
    <w:rsid w:val="100679BA"/>
    <w:rsid w:val="11A89BF2"/>
    <w:rsid w:val="128D4018"/>
    <w:rsid w:val="12B52042"/>
    <w:rsid w:val="16EA2456"/>
    <w:rsid w:val="177D3BC0"/>
    <w:rsid w:val="17BAEF3C"/>
    <w:rsid w:val="180F2FB2"/>
    <w:rsid w:val="18B7CB88"/>
    <w:rsid w:val="1992FD96"/>
    <w:rsid w:val="1A539BE9"/>
    <w:rsid w:val="1E365691"/>
    <w:rsid w:val="2483F8BA"/>
    <w:rsid w:val="27D66EB4"/>
    <w:rsid w:val="28719FBC"/>
    <w:rsid w:val="29446C5A"/>
    <w:rsid w:val="2A8229E5"/>
    <w:rsid w:val="2B7C09C4"/>
    <w:rsid w:val="2CF12913"/>
    <w:rsid w:val="2D214DC3"/>
    <w:rsid w:val="2DBC91A4"/>
    <w:rsid w:val="2EAF0E53"/>
    <w:rsid w:val="2F43E82B"/>
    <w:rsid w:val="336E4116"/>
    <w:rsid w:val="35A2587B"/>
    <w:rsid w:val="37D0BD63"/>
    <w:rsid w:val="3871A3D9"/>
    <w:rsid w:val="3B5175D1"/>
    <w:rsid w:val="3DFA1E49"/>
    <w:rsid w:val="4078E249"/>
    <w:rsid w:val="416F4713"/>
    <w:rsid w:val="41827416"/>
    <w:rsid w:val="426E0F5A"/>
    <w:rsid w:val="44DEB595"/>
    <w:rsid w:val="450123EB"/>
    <w:rsid w:val="469CF44C"/>
    <w:rsid w:val="48165657"/>
    <w:rsid w:val="489B10E3"/>
    <w:rsid w:val="49D7D16C"/>
    <w:rsid w:val="49DCBF02"/>
    <w:rsid w:val="49F1F9C1"/>
    <w:rsid w:val="4A5FF8E2"/>
    <w:rsid w:val="4A6D72CE"/>
    <w:rsid w:val="4B19E1ED"/>
    <w:rsid w:val="4B6C1959"/>
    <w:rsid w:val="4F7AB341"/>
    <w:rsid w:val="4FEFDA73"/>
    <w:rsid w:val="4FF93E09"/>
    <w:rsid w:val="501C4814"/>
    <w:rsid w:val="542194D7"/>
    <w:rsid w:val="54D82628"/>
    <w:rsid w:val="54DE1A75"/>
    <w:rsid w:val="55A98483"/>
    <w:rsid w:val="56581FF8"/>
    <w:rsid w:val="5679EAD6"/>
    <w:rsid w:val="594A6D77"/>
    <w:rsid w:val="59755C26"/>
    <w:rsid w:val="5BC95FB1"/>
    <w:rsid w:val="5BF7277C"/>
    <w:rsid w:val="5C1A14BC"/>
    <w:rsid w:val="5C69A810"/>
    <w:rsid w:val="5CEEAE02"/>
    <w:rsid w:val="5DF3B8CF"/>
    <w:rsid w:val="5E101CAD"/>
    <w:rsid w:val="5E1BAA63"/>
    <w:rsid w:val="5EA18061"/>
    <w:rsid w:val="5EA3A92B"/>
    <w:rsid w:val="5F0BA55D"/>
    <w:rsid w:val="603A1BBC"/>
    <w:rsid w:val="60652440"/>
    <w:rsid w:val="621CA605"/>
    <w:rsid w:val="624C0C52"/>
    <w:rsid w:val="62D06553"/>
    <w:rsid w:val="6328DDEB"/>
    <w:rsid w:val="63DD30BD"/>
    <w:rsid w:val="678AAE19"/>
    <w:rsid w:val="68558389"/>
    <w:rsid w:val="69937666"/>
    <w:rsid w:val="71F73273"/>
    <w:rsid w:val="72A76790"/>
    <w:rsid w:val="7350C2D9"/>
    <w:rsid w:val="73937020"/>
    <w:rsid w:val="742A7536"/>
    <w:rsid w:val="743003E1"/>
    <w:rsid w:val="74314DA9"/>
    <w:rsid w:val="756A594C"/>
    <w:rsid w:val="757009BC"/>
    <w:rsid w:val="75AC6BC9"/>
    <w:rsid w:val="75CBD442"/>
    <w:rsid w:val="76D7EAB1"/>
    <w:rsid w:val="7953206E"/>
    <w:rsid w:val="7965E21B"/>
    <w:rsid w:val="7A489C0D"/>
    <w:rsid w:val="7A666775"/>
    <w:rsid w:val="7F9162F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8593C3"/>
  <w15:docId w15:val="{0BE4DC39-C9AA-404E-8BDF-2C12FBAB2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90D"/>
    <w:rPr>
      <w:sz w:val="24"/>
      <w:szCs w:val="24"/>
      <w:lang w:val="ro-RO" w:eastAsia="zh-CN"/>
    </w:rPr>
  </w:style>
  <w:style w:type="paragraph" w:styleId="Heading1">
    <w:name w:val="heading 1"/>
    <w:basedOn w:val="Normal"/>
    <w:next w:val="Normal"/>
    <w:link w:val="Heading1Char"/>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0C7AEE"/>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TPaperTitle">
    <w:name w:val="IET Paper Title"/>
    <w:basedOn w:val="Header"/>
    <w:qFormat/>
    <w:rsid w:val="0071790D"/>
    <w:rPr>
      <w:b/>
      <w:sz w:val="28"/>
    </w:rPr>
  </w:style>
  <w:style w:type="paragraph" w:customStyle="1" w:styleId="IETHeading1">
    <w:name w:val="IET Heading 1"/>
    <w:basedOn w:val="Heading2"/>
    <w:qFormat/>
    <w:rsid w:val="00A425B2"/>
    <w:pPr>
      <w:numPr>
        <w:numId w:val="15"/>
      </w:numPr>
    </w:pPr>
    <w:rPr>
      <w:i w:val="0"/>
      <w:sz w:val="24"/>
    </w:rPr>
  </w:style>
  <w:style w:type="paragraph" w:styleId="Header">
    <w:name w:val="header"/>
    <w:basedOn w:val="Normal"/>
    <w:link w:val="HeaderChar"/>
    <w:uiPriority w:val="99"/>
    <w:rsid w:val="0071790D"/>
    <w:pPr>
      <w:tabs>
        <w:tab w:val="center" w:pos="4513"/>
        <w:tab w:val="right" w:pos="9026"/>
      </w:tabs>
    </w:pPr>
  </w:style>
  <w:style w:type="character" w:customStyle="1" w:styleId="HeaderChar">
    <w:name w:val="Header Char"/>
    <w:basedOn w:val="DefaultParagraphFont"/>
    <w:link w:val="Header"/>
    <w:uiPriority w:val="99"/>
    <w:rsid w:val="0071790D"/>
    <w:rPr>
      <w:sz w:val="24"/>
      <w:szCs w:val="24"/>
      <w:lang w:val="en-AU" w:eastAsia="zh-CN"/>
    </w:rPr>
  </w:style>
  <w:style w:type="paragraph" w:customStyle="1" w:styleId="IETAbstractText">
    <w:name w:val="IET Abstract Text"/>
    <w:basedOn w:val="Normal"/>
    <w:next w:val="Normal"/>
    <w:qFormat/>
    <w:rsid w:val="00A425B2"/>
    <w:rPr>
      <w:b/>
    </w:rPr>
  </w:style>
  <w:style w:type="paragraph" w:customStyle="1" w:styleId="Style1">
    <w:name w:val="Style1"/>
    <w:basedOn w:val="Normal"/>
    <w:next w:val="NormalIndent"/>
    <w:qFormat/>
    <w:rsid w:val="00A425B2"/>
  </w:style>
  <w:style w:type="paragraph" w:customStyle="1" w:styleId="IETParagraph">
    <w:name w:val="IET Paragraph"/>
    <w:basedOn w:val="Normal"/>
    <w:qFormat/>
    <w:rsid w:val="00A425B2"/>
    <w:pPr>
      <w:spacing w:line="360" w:lineRule="auto"/>
      <w:ind w:firstLine="567"/>
      <w:jc w:val="both"/>
    </w:pPr>
  </w:style>
  <w:style w:type="paragraph" w:styleId="NormalIndent">
    <w:name w:val="Normal Indent"/>
    <w:basedOn w:val="Normal"/>
    <w:rsid w:val="00A425B2"/>
    <w:pPr>
      <w:ind w:left="720"/>
    </w:pPr>
  </w:style>
  <w:style w:type="paragraph" w:customStyle="1" w:styleId="IETHeading2">
    <w:name w:val="IET Heading 2"/>
    <w:basedOn w:val="Normal"/>
    <w:qFormat/>
    <w:rsid w:val="00AC34A1"/>
    <w:rPr>
      <w:i/>
    </w:rPr>
  </w:style>
  <w:style w:type="paragraph" w:customStyle="1" w:styleId="FigureCaption">
    <w:name w:val="Figure Caption"/>
    <w:basedOn w:val="Normal"/>
    <w:qFormat/>
    <w:rsid w:val="00AC34A1"/>
    <w:rPr>
      <w:b/>
      <w:i/>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TFigureCaption">
    <w:name w:val="IET Figure Caption"/>
    <w:basedOn w:val="FigureCaption"/>
    <w:rsid w:val="00AC34A1"/>
    <w:rPr>
      <w:b w:val="0"/>
      <w:iCs/>
      <w:sz w:val="20"/>
    </w:rPr>
  </w:style>
  <w:style w:type="paragraph" w:customStyle="1" w:styleId="TableHeading">
    <w:name w:val="Table Heading"/>
    <w:basedOn w:val="IETParagraph"/>
    <w:next w:val="Normal"/>
    <w:qFormat/>
    <w:rsid w:val="009C7DC3"/>
    <w:pPr>
      <w:spacing w:line="240" w:lineRule="auto"/>
      <w:ind w:firstLine="0"/>
    </w:pPr>
    <w:rPr>
      <w:sz w:val="20"/>
      <w:lang w:val="en-GB"/>
    </w:rPr>
  </w:style>
  <w:style w:type="character" w:styleId="Strong">
    <w:name w:val="Strong"/>
    <w:basedOn w:val="DefaultParagraphFont"/>
    <w:uiPriority w:val="22"/>
    <w:qFormat/>
    <w:rsid w:val="008B023F"/>
    <w:rPr>
      <w:b/>
      <w:bCs/>
    </w:rPr>
  </w:style>
  <w:style w:type="character" w:customStyle="1" w:styleId="apple-converted-space">
    <w:name w:val="apple-converted-space"/>
    <w:basedOn w:val="DefaultParagraphFont"/>
    <w:rsid w:val="008B023F"/>
  </w:style>
  <w:style w:type="paragraph" w:styleId="Caption">
    <w:name w:val="caption"/>
    <w:basedOn w:val="Normal"/>
    <w:next w:val="Normal"/>
    <w:qFormat/>
    <w:rsid w:val="00A45FCE"/>
    <w:pPr>
      <w:spacing w:before="120" w:after="120"/>
    </w:pPr>
    <w:rPr>
      <w:b/>
      <w:bCs/>
      <w:sz w:val="20"/>
      <w:szCs w:val="20"/>
    </w:rPr>
  </w:style>
  <w:style w:type="paragraph" w:styleId="NormalWeb">
    <w:name w:val="Normal (Web)"/>
    <w:basedOn w:val="Normal"/>
    <w:uiPriority w:val="99"/>
    <w:unhideWhenUsed/>
    <w:rsid w:val="004A096A"/>
    <w:pPr>
      <w:spacing w:before="100" w:beforeAutospacing="1" w:after="100" w:afterAutospacing="1"/>
    </w:pPr>
    <w:rPr>
      <w:rFonts w:eastAsia="Times New Roman"/>
      <w:lang w:val="en-GB" w:eastAsia="en-GB"/>
    </w:rPr>
  </w:style>
  <w:style w:type="character" w:styleId="Emphasis">
    <w:name w:val="Emphasis"/>
    <w:basedOn w:val="DefaultParagraphFont"/>
    <w:uiPriority w:val="20"/>
    <w:qFormat/>
    <w:rsid w:val="004A096A"/>
    <w:rPr>
      <w:i/>
      <w:iCs/>
    </w:rPr>
  </w:style>
  <w:style w:type="paragraph" w:customStyle="1" w:styleId="IETReferences">
    <w:name w:val="IET References"/>
    <w:basedOn w:val="IETParagraph"/>
    <w:qFormat/>
    <w:rsid w:val="00014653"/>
    <w:pPr>
      <w:spacing w:line="240" w:lineRule="auto"/>
      <w:ind w:firstLine="0"/>
      <w:jc w:val="left"/>
    </w:pPr>
    <w:rPr>
      <w:sz w:val="22"/>
      <w:lang w:val="en-GB" w:eastAsia="en-GB"/>
    </w:rPr>
  </w:style>
  <w:style w:type="character" w:styleId="FollowedHyperlink">
    <w:name w:val="FollowedHyperlink"/>
    <w:basedOn w:val="DefaultParagraphFont"/>
    <w:rsid w:val="001B4E92"/>
    <w:rPr>
      <w:color w:val="800080"/>
      <w:u w:val="single"/>
    </w:rPr>
  </w:style>
  <w:style w:type="character" w:styleId="Hyperlink">
    <w:name w:val="Hyperlink"/>
    <w:basedOn w:val="DefaultParagraphFont"/>
    <w:rsid w:val="00E867C4"/>
    <w:rPr>
      <w:color w:val="0000FF" w:themeColor="hyperlink"/>
      <w:u w:val="single"/>
    </w:rPr>
  </w:style>
  <w:style w:type="paragraph" w:styleId="BalloonText">
    <w:name w:val="Balloon Text"/>
    <w:basedOn w:val="Normal"/>
    <w:link w:val="BalloonTextChar"/>
    <w:rsid w:val="00316F83"/>
    <w:rPr>
      <w:rFonts w:ascii="Tahoma" w:hAnsi="Tahoma" w:cs="Tahoma"/>
      <w:sz w:val="16"/>
      <w:szCs w:val="16"/>
    </w:rPr>
  </w:style>
  <w:style w:type="character" w:customStyle="1" w:styleId="BalloonTextChar">
    <w:name w:val="Balloon Text Char"/>
    <w:basedOn w:val="DefaultParagraphFont"/>
    <w:link w:val="BalloonText"/>
    <w:rsid w:val="00316F83"/>
    <w:rPr>
      <w:rFonts w:ascii="Tahoma" w:hAnsi="Tahoma" w:cs="Tahoma"/>
      <w:sz w:val="16"/>
      <w:szCs w:val="16"/>
      <w:lang w:val="en-AU" w:eastAsia="zh-CN"/>
    </w:rPr>
  </w:style>
  <w:style w:type="character" w:customStyle="1" w:styleId="Heading1Char">
    <w:name w:val="Heading 1 Char"/>
    <w:basedOn w:val="DefaultParagraphFont"/>
    <w:link w:val="Heading1"/>
    <w:uiPriority w:val="9"/>
    <w:rsid w:val="00316F83"/>
    <w:rPr>
      <w:rFonts w:ascii="Arial" w:hAnsi="Arial" w:cs="Arial"/>
      <w:b/>
      <w:bCs/>
      <w:kern w:val="32"/>
      <w:sz w:val="32"/>
      <w:szCs w:val="32"/>
      <w:lang w:val="en-AU" w:eastAsia="zh-CN"/>
    </w:rPr>
  </w:style>
  <w:style w:type="paragraph" w:styleId="Bibliography">
    <w:name w:val="Bibliography"/>
    <w:basedOn w:val="Normal"/>
    <w:next w:val="Normal"/>
    <w:uiPriority w:val="37"/>
    <w:unhideWhenUsed/>
    <w:rsid w:val="00316F83"/>
  </w:style>
  <w:style w:type="paragraph" w:styleId="ListParagraph">
    <w:name w:val="List Paragraph"/>
    <w:basedOn w:val="Normal"/>
    <w:uiPriority w:val="34"/>
    <w:qFormat/>
    <w:rsid w:val="00587B32"/>
    <w:pPr>
      <w:ind w:left="720"/>
      <w:contextualSpacing/>
    </w:pPr>
    <w:rPr>
      <w:rFonts w:eastAsia="Times New Roman"/>
      <w:lang w:val="en-US" w:eastAsia="en-US"/>
    </w:rPr>
  </w:style>
  <w:style w:type="character" w:styleId="UnresolvedMention">
    <w:name w:val="Unresolved Mention"/>
    <w:basedOn w:val="DefaultParagraphFont"/>
    <w:uiPriority w:val="99"/>
    <w:semiHidden/>
    <w:unhideWhenUsed/>
    <w:rsid w:val="00002B60"/>
    <w:rPr>
      <w:color w:val="605E5C"/>
      <w:shd w:val="clear" w:color="auto" w:fill="E1DFDD"/>
    </w:rPr>
  </w:style>
  <w:style w:type="character" w:styleId="PlaceholderText">
    <w:name w:val="Placeholder Text"/>
    <w:basedOn w:val="DefaultParagraphFont"/>
    <w:uiPriority w:val="99"/>
    <w:semiHidden/>
    <w:rsid w:val="0061300E"/>
    <w:rPr>
      <w:color w:val="666666"/>
    </w:rPr>
  </w:style>
  <w:style w:type="paragraph" w:customStyle="1" w:styleId="startli">
    <w:name w:val="startli"/>
    <w:basedOn w:val="Normal"/>
    <w:rsid w:val="0055342A"/>
    <w:pPr>
      <w:spacing w:before="100" w:beforeAutospacing="1" w:after="100" w:afterAutospacing="1"/>
    </w:pPr>
    <w:rPr>
      <w:rFonts w:eastAsia="Times New Roman"/>
      <w:lang w:val="en-US" w:eastAsia="en-US"/>
    </w:rPr>
  </w:style>
  <w:style w:type="character" w:customStyle="1" w:styleId="mi">
    <w:name w:val="mi"/>
    <w:basedOn w:val="DefaultParagraphFont"/>
    <w:rsid w:val="0055342A"/>
  </w:style>
  <w:style w:type="character" w:customStyle="1" w:styleId="mtext">
    <w:name w:val="mtext"/>
    <w:basedOn w:val="DefaultParagraphFont"/>
    <w:rsid w:val="0055342A"/>
  </w:style>
  <w:style w:type="character" w:customStyle="1" w:styleId="mo">
    <w:name w:val="mo"/>
    <w:basedOn w:val="DefaultParagraphFont"/>
    <w:rsid w:val="0055342A"/>
  </w:style>
  <w:style w:type="character" w:customStyle="1" w:styleId="mn">
    <w:name w:val="mn"/>
    <w:basedOn w:val="DefaultParagraphFont"/>
    <w:rsid w:val="0055342A"/>
  </w:style>
  <w:style w:type="paragraph" w:styleId="Footer">
    <w:name w:val="footer"/>
    <w:basedOn w:val="Normal"/>
    <w:link w:val="FooterChar"/>
    <w:uiPriority w:val="99"/>
    <w:rsid w:val="00794227"/>
    <w:pPr>
      <w:tabs>
        <w:tab w:val="center" w:pos="4680"/>
        <w:tab w:val="right" w:pos="9360"/>
      </w:tabs>
    </w:pPr>
  </w:style>
  <w:style w:type="character" w:customStyle="1" w:styleId="FooterChar">
    <w:name w:val="Footer Char"/>
    <w:basedOn w:val="DefaultParagraphFont"/>
    <w:link w:val="Footer"/>
    <w:uiPriority w:val="99"/>
    <w:rsid w:val="00794227"/>
    <w:rPr>
      <w:sz w:val="24"/>
      <w:szCs w:val="24"/>
      <w:lang w:val="ro-RO"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85994">
      <w:bodyDiv w:val="1"/>
      <w:marLeft w:val="0"/>
      <w:marRight w:val="0"/>
      <w:marTop w:val="0"/>
      <w:marBottom w:val="0"/>
      <w:divBdr>
        <w:top w:val="none" w:sz="0" w:space="0" w:color="auto"/>
        <w:left w:val="none" w:sz="0" w:space="0" w:color="auto"/>
        <w:bottom w:val="none" w:sz="0" w:space="0" w:color="auto"/>
        <w:right w:val="none" w:sz="0" w:space="0" w:color="auto"/>
      </w:divBdr>
    </w:div>
    <w:div w:id="84309185">
      <w:bodyDiv w:val="1"/>
      <w:marLeft w:val="0"/>
      <w:marRight w:val="0"/>
      <w:marTop w:val="0"/>
      <w:marBottom w:val="0"/>
      <w:divBdr>
        <w:top w:val="none" w:sz="0" w:space="0" w:color="auto"/>
        <w:left w:val="none" w:sz="0" w:space="0" w:color="auto"/>
        <w:bottom w:val="none" w:sz="0" w:space="0" w:color="auto"/>
        <w:right w:val="none" w:sz="0" w:space="0" w:color="auto"/>
      </w:divBdr>
    </w:div>
    <w:div w:id="164057735">
      <w:bodyDiv w:val="1"/>
      <w:marLeft w:val="0"/>
      <w:marRight w:val="0"/>
      <w:marTop w:val="0"/>
      <w:marBottom w:val="0"/>
      <w:divBdr>
        <w:top w:val="none" w:sz="0" w:space="0" w:color="auto"/>
        <w:left w:val="none" w:sz="0" w:space="0" w:color="auto"/>
        <w:bottom w:val="none" w:sz="0" w:space="0" w:color="auto"/>
        <w:right w:val="none" w:sz="0" w:space="0" w:color="auto"/>
      </w:divBdr>
    </w:div>
    <w:div w:id="223831839">
      <w:bodyDiv w:val="1"/>
      <w:marLeft w:val="0"/>
      <w:marRight w:val="0"/>
      <w:marTop w:val="0"/>
      <w:marBottom w:val="0"/>
      <w:divBdr>
        <w:top w:val="none" w:sz="0" w:space="0" w:color="auto"/>
        <w:left w:val="none" w:sz="0" w:space="0" w:color="auto"/>
        <w:bottom w:val="none" w:sz="0" w:space="0" w:color="auto"/>
        <w:right w:val="none" w:sz="0" w:space="0" w:color="auto"/>
      </w:divBdr>
    </w:div>
    <w:div w:id="267926929">
      <w:bodyDiv w:val="1"/>
      <w:marLeft w:val="0"/>
      <w:marRight w:val="0"/>
      <w:marTop w:val="0"/>
      <w:marBottom w:val="0"/>
      <w:divBdr>
        <w:top w:val="none" w:sz="0" w:space="0" w:color="auto"/>
        <w:left w:val="none" w:sz="0" w:space="0" w:color="auto"/>
        <w:bottom w:val="none" w:sz="0" w:space="0" w:color="auto"/>
        <w:right w:val="none" w:sz="0" w:space="0" w:color="auto"/>
      </w:divBdr>
    </w:div>
    <w:div w:id="273560923">
      <w:bodyDiv w:val="1"/>
      <w:marLeft w:val="0"/>
      <w:marRight w:val="0"/>
      <w:marTop w:val="0"/>
      <w:marBottom w:val="0"/>
      <w:divBdr>
        <w:top w:val="none" w:sz="0" w:space="0" w:color="auto"/>
        <w:left w:val="none" w:sz="0" w:space="0" w:color="auto"/>
        <w:bottom w:val="none" w:sz="0" w:space="0" w:color="auto"/>
        <w:right w:val="none" w:sz="0" w:space="0" w:color="auto"/>
      </w:divBdr>
    </w:div>
    <w:div w:id="401953488">
      <w:bodyDiv w:val="1"/>
      <w:marLeft w:val="0"/>
      <w:marRight w:val="0"/>
      <w:marTop w:val="0"/>
      <w:marBottom w:val="0"/>
      <w:divBdr>
        <w:top w:val="none" w:sz="0" w:space="0" w:color="auto"/>
        <w:left w:val="none" w:sz="0" w:space="0" w:color="auto"/>
        <w:bottom w:val="none" w:sz="0" w:space="0" w:color="auto"/>
        <w:right w:val="none" w:sz="0" w:space="0" w:color="auto"/>
      </w:divBdr>
    </w:div>
    <w:div w:id="407582280">
      <w:bodyDiv w:val="1"/>
      <w:marLeft w:val="0"/>
      <w:marRight w:val="0"/>
      <w:marTop w:val="0"/>
      <w:marBottom w:val="0"/>
      <w:divBdr>
        <w:top w:val="none" w:sz="0" w:space="0" w:color="auto"/>
        <w:left w:val="none" w:sz="0" w:space="0" w:color="auto"/>
        <w:bottom w:val="none" w:sz="0" w:space="0" w:color="auto"/>
        <w:right w:val="none" w:sz="0" w:space="0" w:color="auto"/>
      </w:divBdr>
    </w:div>
    <w:div w:id="431240110">
      <w:bodyDiv w:val="1"/>
      <w:marLeft w:val="0"/>
      <w:marRight w:val="0"/>
      <w:marTop w:val="0"/>
      <w:marBottom w:val="0"/>
      <w:divBdr>
        <w:top w:val="none" w:sz="0" w:space="0" w:color="auto"/>
        <w:left w:val="none" w:sz="0" w:space="0" w:color="auto"/>
        <w:bottom w:val="none" w:sz="0" w:space="0" w:color="auto"/>
        <w:right w:val="none" w:sz="0" w:space="0" w:color="auto"/>
      </w:divBdr>
      <w:divsChild>
        <w:div w:id="2092197182">
          <w:marLeft w:val="547"/>
          <w:marRight w:val="0"/>
          <w:marTop w:val="240"/>
          <w:marBottom w:val="60"/>
          <w:divBdr>
            <w:top w:val="none" w:sz="0" w:space="0" w:color="auto"/>
            <w:left w:val="none" w:sz="0" w:space="0" w:color="auto"/>
            <w:bottom w:val="none" w:sz="0" w:space="0" w:color="auto"/>
            <w:right w:val="none" w:sz="0" w:space="0" w:color="auto"/>
          </w:divBdr>
        </w:div>
      </w:divsChild>
    </w:div>
    <w:div w:id="523522425">
      <w:bodyDiv w:val="1"/>
      <w:marLeft w:val="0"/>
      <w:marRight w:val="0"/>
      <w:marTop w:val="0"/>
      <w:marBottom w:val="0"/>
      <w:divBdr>
        <w:top w:val="none" w:sz="0" w:space="0" w:color="auto"/>
        <w:left w:val="none" w:sz="0" w:space="0" w:color="auto"/>
        <w:bottom w:val="none" w:sz="0" w:space="0" w:color="auto"/>
        <w:right w:val="none" w:sz="0" w:space="0" w:color="auto"/>
      </w:divBdr>
    </w:div>
    <w:div w:id="554002288">
      <w:bodyDiv w:val="1"/>
      <w:marLeft w:val="0"/>
      <w:marRight w:val="0"/>
      <w:marTop w:val="0"/>
      <w:marBottom w:val="0"/>
      <w:divBdr>
        <w:top w:val="none" w:sz="0" w:space="0" w:color="auto"/>
        <w:left w:val="none" w:sz="0" w:space="0" w:color="auto"/>
        <w:bottom w:val="none" w:sz="0" w:space="0" w:color="auto"/>
        <w:right w:val="none" w:sz="0" w:space="0" w:color="auto"/>
      </w:divBdr>
    </w:div>
    <w:div w:id="587888746">
      <w:bodyDiv w:val="1"/>
      <w:marLeft w:val="0"/>
      <w:marRight w:val="0"/>
      <w:marTop w:val="0"/>
      <w:marBottom w:val="0"/>
      <w:divBdr>
        <w:top w:val="none" w:sz="0" w:space="0" w:color="auto"/>
        <w:left w:val="none" w:sz="0" w:space="0" w:color="auto"/>
        <w:bottom w:val="none" w:sz="0" w:space="0" w:color="auto"/>
        <w:right w:val="none" w:sz="0" w:space="0" w:color="auto"/>
      </w:divBdr>
    </w:div>
    <w:div w:id="647366054">
      <w:bodyDiv w:val="1"/>
      <w:marLeft w:val="0"/>
      <w:marRight w:val="0"/>
      <w:marTop w:val="0"/>
      <w:marBottom w:val="0"/>
      <w:divBdr>
        <w:top w:val="none" w:sz="0" w:space="0" w:color="auto"/>
        <w:left w:val="none" w:sz="0" w:space="0" w:color="auto"/>
        <w:bottom w:val="none" w:sz="0" w:space="0" w:color="auto"/>
        <w:right w:val="none" w:sz="0" w:space="0" w:color="auto"/>
      </w:divBdr>
    </w:div>
    <w:div w:id="690254774">
      <w:bodyDiv w:val="1"/>
      <w:marLeft w:val="0"/>
      <w:marRight w:val="0"/>
      <w:marTop w:val="0"/>
      <w:marBottom w:val="0"/>
      <w:divBdr>
        <w:top w:val="none" w:sz="0" w:space="0" w:color="auto"/>
        <w:left w:val="none" w:sz="0" w:space="0" w:color="auto"/>
        <w:bottom w:val="none" w:sz="0" w:space="0" w:color="auto"/>
        <w:right w:val="none" w:sz="0" w:space="0" w:color="auto"/>
      </w:divBdr>
    </w:div>
    <w:div w:id="740174103">
      <w:bodyDiv w:val="1"/>
      <w:marLeft w:val="0"/>
      <w:marRight w:val="0"/>
      <w:marTop w:val="0"/>
      <w:marBottom w:val="0"/>
      <w:divBdr>
        <w:top w:val="none" w:sz="0" w:space="0" w:color="auto"/>
        <w:left w:val="none" w:sz="0" w:space="0" w:color="auto"/>
        <w:bottom w:val="none" w:sz="0" w:space="0" w:color="auto"/>
        <w:right w:val="none" w:sz="0" w:space="0" w:color="auto"/>
      </w:divBdr>
    </w:div>
    <w:div w:id="801311401">
      <w:bodyDiv w:val="1"/>
      <w:marLeft w:val="0"/>
      <w:marRight w:val="0"/>
      <w:marTop w:val="0"/>
      <w:marBottom w:val="0"/>
      <w:divBdr>
        <w:top w:val="none" w:sz="0" w:space="0" w:color="auto"/>
        <w:left w:val="none" w:sz="0" w:space="0" w:color="auto"/>
        <w:bottom w:val="none" w:sz="0" w:space="0" w:color="auto"/>
        <w:right w:val="none" w:sz="0" w:space="0" w:color="auto"/>
      </w:divBdr>
    </w:div>
    <w:div w:id="807164543">
      <w:bodyDiv w:val="1"/>
      <w:marLeft w:val="0"/>
      <w:marRight w:val="0"/>
      <w:marTop w:val="0"/>
      <w:marBottom w:val="0"/>
      <w:divBdr>
        <w:top w:val="none" w:sz="0" w:space="0" w:color="auto"/>
        <w:left w:val="none" w:sz="0" w:space="0" w:color="auto"/>
        <w:bottom w:val="none" w:sz="0" w:space="0" w:color="auto"/>
        <w:right w:val="none" w:sz="0" w:space="0" w:color="auto"/>
      </w:divBdr>
    </w:div>
    <w:div w:id="855579122">
      <w:bodyDiv w:val="1"/>
      <w:marLeft w:val="0"/>
      <w:marRight w:val="0"/>
      <w:marTop w:val="0"/>
      <w:marBottom w:val="0"/>
      <w:divBdr>
        <w:top w:val="none" w:sz="0" w:space="0" w:color="auto"/>
        <w:left w:val="none" w:sz="0" w:space="0" w:color="auto"/>
        <w:bottom w:val="none" w:sz="0" w:space="0" w:color="auto"/>
        <w:right w:val="none" w:sz="0" w:space="0" w:color="auto"/>
      </w:divBdr>
    </w:div>
    <w:div w:id="886838675">
      <w:bodyDiv w:val="1"/>
      <w:marLeft w:val="0"/>
      <w:marRight w:val="0"/>
      <w:marTop w:val="0"/>
      <w:marBottom w:val="0"/>
      <w:divBdr>
        <w:top w:val="none" w:sz="0" w:space="0" w:color="auto"/>
        <w:left w:val="none" w:sz="0" w:space="0" w:color="auto"/>
        <w:bottom w:val="none" w:sz="0" w:space="0" w:color="auto"/>
        <w:right w:val="none" w:sz="0" w:space="0" w:color="auto"/>
      </w:divBdr>
    </w:div>
    <w:div w:id="920065817">
      <w:bodyDiv w:val="1"/>
      <w:marLeft w:val="0"/>
      <w:marRight w:val="0"/>
      <w:marTop w:val="0"/>
      <w:marBottom w:val="0"/>
      <w:divBdr>
        <w:top w:val="none" w:sz="0" w:space="0" w:color="auto"/>
        <w:left w:val="none" w:sz="0" w:space="0" w:color="auto"/>
        <w:bottom w:val="none" w:sz="0" w:space="0" w:color="auto"/>
        <w:right w:val="none" w:sz="0" w:space="0" w:color="auto"/>
      </w:divBdr>
    </w:div>
    <w:div w:id="951668077">
      <w:bodyDiv w:val="1"/>
      <w:marLeft w:val="0"/>
      <w:marRight w:val="0"/>
      <w:marTop w:val="0"/>
      <w:marBottom w:val="0"/>
      <w:divBdr>
        <w:top w:val="none" w:sz="0" w:space="0" w:color="auto"/>
        <w:left w:val="none" w:sz="0" w:space="0" w:color="auto"/>
        <w:bottom w:val="none" w:sz="0" w:space="0" w:color="auto"/>
        <w:right w:val="none" w:sz="0" w:space="0" w:color="auto"/>
      </w:divBdr>
    </w:div>
    <w:div w:id="967012958">
      <w:bodyDiv w:val="1"/>
      <w:marLeft w:val="0"/>
      <w:marRight w:val="0"/>
      <w:marTop w:val="0"/>
      <w:marBottom w:val="0"/>
      <w:divBdr>
        <w:top w:val="none" w:sz="0" w:space="0" w:color="auto"/>
        <w:left w:val="none" w:sz="0" w:space="0" w:color="auto"/>
        <w:bottom w:val="none" w:sz="0" w:space="0" w:color="auto"/>
        <w:right w:val="none" w:sz="0" w:space="0" w:color="auto"/>
      </w:divBdr>
    </w:div>
    <w:div w:id="984965829">
      <w:bodyDiv w:val="1"/>
      <w:marLeft w:val="0"/>
      <w:marRight w:val="0"/>
      <w:marTop w:val="0"/>
      <w:marBottom w:val="0"/>
      <w:divBdr>
        <w:top w:val="none" w:sz="0" w:space="0" w:color="auto"/>
        <w:left w:val="none" w:sz="0" w:space="0" w:color="auto"/>
        <w:bottom w:val="none" w:sz="0" w:space="0" w:color="auto"/>
        <w:right w:val="none" w:sz="0" w:space="0" w:color="auto"/>
      </w:divBdr>
    </w:div>
    <w:div w:id="1085958716">
      <w:bodyDiv w:val="1"/>
      <w:marLeft w:val="0"/>
      <w:marRight w:val="0"/>
      <w:marTop w:val="0"/>
      <w:marBottom w:val="0"/>
      <w:divBdr>
        <w:top w:val="none" w:sz="0" w:space="0" w:color="auto"/>
        <w:left w:val="none" w:sz="0" w:space="0" w:color="auto"/>
        <w:bottom w:val="none" w:sz="0" w:space="0" w:color="auto"/>
        <w:right w:val="none" w:sz="0" w:space="0" w:color="auto"/>
      </w:divBdr>
    </w:div>
    <w:div w:id="1250116539">
      <w:bodyDiv w:val="1"/>
      <w:marLeft w:val="0"/>
      <w:marRight w:val="0"/>
      <w:marTop w:val="0"/>
      <w:marBottom w:val="0"/>
      <w:divBdr>
        <w:top w:val="none" w:sz="0" w:space="0" w:color="auto"/>
        <w:left w:val="none" w:sz="0" w:space="0" w:color="auto"/>
        <w:bottom w:val="none" w:sz="0" w:space="0" w:color="auto"/>
        <w:right w:val="none" w:sz="0" w:space="0" w:color="auto"/>
      </w:divBdr>
    </w:div>
    <w:div w:id="1260069056">
      <w:bodyDiv w:val="1"/>
      <w:marLeft w:val="0"/>
      <w:marRight w:val="0"/>
      <w:marTop w:val="0"/>
      <w:marBottom w:val="0"/>
      <w:divBdr>
        <w:top w:val="none" w:sz="0" w:space="0" w:color="auto"/>
        <w:left w:val="none" w:sz="0" w:space="0" w:color="auto"/>
        <w:bottom w:val="none" w:sz="0" w:space="0" w:color="auto"/>
        <w:right w:val="none" w:sz="0" w:space="0" w:color="auto"/>
      </w:divBdr>
    </w:div>
    <w:div w:id="1317800754">
      <w:bodyDiv w:val="1"/>
      <w:marLeft w:val="0"/>
      <w:marRight w:val="0"/>
      <w:marTop w:val="0"/>
      <w:marBottom w:val="0"/>
      <w:divBdr>
        <w:top w:val="none" w:sz="0" w:space="0" w:color="auto"/>
        <w:left w:val="none" w:sz="0" w:space="0" w:color="auto"/>
        <w:bottom w:val="none" w:sz="0" w:space="0" w:color="auto"/>
        <w:right w:val="none" w:sz="0" w:space="0" w:color="auto"/>
      </w:divBdr>
      <w:divsChild>
        <w:div w:id="477769266">
          <w:marLeft w:val="-300"/>
          <w:marRight w:val="0"/>
          <w:marTop w:val="0"/>
          <w:marBottom w:val="150"/>
          <w:divBdr>
            <w:top w:val="none" w:sz="0" w:space="0" w:color="auto"/>
            <w:left w:val="none" w:sz="0" w:space="0" w:color="auto"/>
            <w:bottom w:val="none" w:sz="0" w:space="0" w:color="auto"/>
            <w:right w:val="none" w:sz="0" w:space="0" w:color="auto"/>
          </w:divBdr>
          <w:divsChild>
            <w:div w:id="116457689">
              <w:marLeft w:val="0"/>
              <w:marRight w:val="0"/>
              <w:marTop w:val="0"/>
              <w:marBottom w:val="0"/>
              <w:divBdr>
                <w:top w:val="none" w:sz="0" w:space="0" w:color="auto"/>
                <w:left w:val="none" w:sz="0" w:space="0" w:color="auto"/>
                <w:bottom w:val="none" w:sz="0" w:space="0" w:color="auto"/>
                <w:right w:val="none" w:sz="0" w:space="0" w:color="auto"/>
              </w:divBdr>
              <w:divsChild>
                <w:div w:id="1725829578">
                  <w:marLeft w:val="0"/>
                  <w:marRight w:val="0"/>
                  <w:marTop w:val="0"/>
                  <w:marBottom w:val="0"/>
                  <w:divBdr>
                    <w:top w:val="none" w:sz="0" w:space="0" w:color="auto"/>
                    <w:left w:val="none" w:sz="0" w:space="0" w:color="auto"/>
                    <w:bottom w:val="none" w:sz="0" w:space="0" w:color="auto"/>
                    <w:right w:val="none" w:sz="0" w:space="0" w:color="auto"/>
                  </w:divBdr>
                  <w:divsChild>
                    <w:div w:id="661739752">
                      <w:marLeft w:val="0"/>
                      <w:marRight w:val="0"/>
                      <w:marTop w:val="0"/>
                      <w:marBottom w:val="0"/>
                      <w:divBdr>
                        <w:top w:val="none" w:sz="0" w:space="0" w:color="auto"/>
                        <w:left w:val="none" w:sz="0" w:space="0" w:color="auto"/>
                        <w:bottom w:val="none" w:sz="0" w:space="0" w:color="auto"/>
                        <w:right w:val="none" w:sz="0" w:space="0" w:color="auto"/>
                      </w:divBdr>
                      <w:divsChild>
                        <w:div w:id="1086881548">
                          <w:marLeft w:val="-150"/>
                          <w:marRight w:val="0"/>
                          <w:marTop w:val="0"/>
                          <w:marBottom w:val="0"/>
                          <w:divBdr>
                            <w:top w:val="none" w:sz="0" w:space="0" w:color="auto"/>
                            <w:left w:val="none" w:sz="0" w:space="0" w:color="auto"/>
                            <w:bottom w:val="none" w:sz="0" w:space="0" w:color="auto"/>
                            <w:right w:val="none" w:sz="0" w:space="0" w:color="auto"/>
                          </w:divBdr>
                          <w:divsChild>
                            <w:div w:id="1576861994">
                              <w:marLeft w:val="0"/>
                              <w:marRight w:val="0"/>
                              <w:marTop w:val="0"/>
                              <w:marBottom w:val="0"/>
                              <w:divBdr>
                                <w:top w:val="none" w:sz="0" w:space="0" w:color="auto"/>
                                <w:left w:val="none" w:sz="0" w:space="0" w:color="auto"/>
                                <w:bottom w:val="none" w:sz="0" w:space="0" w:color="auto"/>
                                <w:right w:val="none" w:sz="0" w:space="0" w:color="auto"/>
                              </w:divBdr>
                              <w:divsChild>
                                <w:div w:id="1207059777">
                                  <w:marLeft w:val="0"/>
                                  <w:marRight w:val="0"/>
                                  <w:marTop w:val="0"/>
                                  <w:marBottom w:val="0"/>
                                  <w:divBdr>
                                    <w:top w:val="none" w:sz="0" w:space="0" w:color="auto"/>
                                    <w:left w:val="none" w:sz="0" w:space="0" w:color="auto"/>
                                    <w:bottom w:val="none" w:sz="0" w:space="0" w:color="auto"/>
                                    <w:right w:val="none" w:sz="0" w:space="0" w:color="auto"/>
                                  </w:divBdr>
                                  <w:divsChild>
                                    <w:div w:id="1752043906">
                                      <w:marLeft w:val="0"/>
                                      <w:marRight w:val="0"/>
                                      <w:marTop w:val="0"/>
                                      <w:marBottom w:val="0"/>
                                      <w:divBdr>
                                        <w:top w:val="none" w:sz="0" w:space="0" w:color="auto"/>
                                        <w:left w:val="none" w:sz="0" w:space="0" w:color="auto"/>
                                        <w:bottom w:val="none" w:sz="0" w:space="0" w:color="auto"/>
                                        <w:right w:val="none" w:sz="0" w:space="0" w:color="auto"/>
                                      </w:divBdr>
                                      <w:divsChild>
                                        <w:div w:id="418908804">
                                          <w:marLeft w:val="0"/>
                                          <w:marRight w:val="0"/>
                                          <w:marTop w:val="0"/>
                                          <w:marBottom w:val="0"/>
                                          <w:divBdr>
                                            <w:top w:val="none" w:sz="0" w:space="0" w:color="auto"/>
                                            <w:left w:val="none" w:sz="0" w:space="0" w:color="auto"/>
                                            <w:bottom w:val="none" w:sz="0" w:space="0" w:color="auto"/>
                                            <w:right w:val="none" w:sz="0" w:space="0" w:color="auto"/>
                                          </w:divBdr>
                                          <w:divsChild>
                                            <w:div w:id="5512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995541">
      <w:bodyDiv w:val="1"/>
      <w:marLeft w:val="0"/>
      <w:marRight w:val="0"/>
      <w:marTop w:val="0"/>
      <w:marBottom w:val="0"/>
      <w:divBdr>
        <w:top w:val="none" w:sz="0" w:space="0" w:color="auto"/>
        <w:left w:val="none" w:sz="0" w:space="0" w:color="auto"/>
        <w:bottom w:val="none" w:sz="0" w:space="0" w:color="auto"/>
        <w:right w:val="none" w:sz="0" w:space="0" w:color="auto"/>
      </w:divBdr>
    </w:div>
    <w:div w:id="1361392016">
      <w:bodyDiv w:val="1"/>
      <w:marLeft w:val="0"/>
      <w:marRight w:val="0"/>
      <w:marTop w:val="0"/>
      <w:marBottom w:val="0"/>
      <w:divBdr>
        <w:top w:val="none" w:sz="0" w:space="0" w:color="auto"/>
        <w:left w:val="none" w:sz="0" w:space="0" w:color="auto"/>
        <w:bottom w:val="none" w:sz="0" w:space="0" w:color="auto"/>
        <w:right w:val="none" w:sz="0" w:space="0" w:color="auto"/>
      </w:divBdr>
    </w:div>
    <w:div w:id="1423721754">
      <w:bodyDiv w:val="1"/>
      <w:marLeft w:val="0"/>
      <w:marRight w:val="0"/>
      <w:marTop w:val="0"/>
      <w:marBottom w:val="0"/>
      <w:divBdr>
        <w:top w:val="none" w:sz="0" w:space="0" w:color="auto"/>
        <w:left w:val="none" w:sz="0" w:space="0" w:color="auto"/>
        <w:bottom w:val="none" w:sz="0" w:space="0" w:color="auto"/>
        <w:right w:val="none" w:sz="0" w:space="0" w:color="auto"/>
      </w:divBdr>
    </w:div>
    <w:div w:id="1500536905">
      <w:bodyDiv w:val="1"/>
      <w:marLeft w:val="0"/>
      <w:marRight w:val="0"/>
      <w:marTop w:val="0"/>
      <w:marBottom w:val="0"/>
      <w:divBdr>
        <w:top w:val="none" w:sz="0" w:space="0" w:color="auto"/>
        <w:left w:val="none" w:sz="0" w:space="0" w:color="auto"/>
        <w:bottom w:val="none" w:sz="0" w:space="0" w:color="auto"/>
        <w:right w:val="none" w:sz="0" w:space="0" w:color="auto"/>
      </w:divBdr>
    </w:div>
    <w:div w:id="1503273995">
      <w:bodyDiv w:val="1"/>
      <w:marLeft w:val="0"/>
      <w:marRight w:val="0"/>
      <w:marTop w:val="0"/>
      <w:marBottom w:val="0"/>
      <w:divBdr>
        <w:top w:val="none" w:sz="0" w:space="0" w:color="auto"/>
        <w:left w:val="none" w:sz="0" w:space="0" w:color="auto"/>
        <w:bottom w:val="none" w:sz="0" w:space="0" w:color="auto"/>
        <w:right w:val="none" w:sz="0" w:space="0" w:color="auto"/>
      </w:divBdr>
    </w:div>
    <w:div w:id="1545672352">
      <w:bodyDiv w:val="1"/>
      <w:marLeft w:val="0"/>
      <w:marRight w:val="0"/>
      <w:marTop w:val="0"/>
      <w:marBottom w:val="0"/>
      <w:divBdr>
        <w:top w:val="none" w:sz="0" w:space="0" w:color="auto"/>
        <w:left w:val="none" w:sz="0" w:space="0" w:color="auto"/>
        <w:bottom w:val="none" w:sz="0" w:space="0" w:color="auto"/>
        <w:right w:val="none" w:sz="0" w:space="0" w:color="auto"/>
      </w:divBdr>
      <w:divsChild>
        <w:div w:id="2121216162">
          <w:marLeft w:val="1037"/>
          <w:marRight w:val="0"/>
          <w:marTop w:val="60"/>
          <w:marBottom w:val="0"/>
          <w:divBdr>
            <w:top w:val="none" w:sz="0" w:space="0" w:color="auto"/>
            <w:left w:val="none" w:sz="0" w:space="0" w:color="auto"/>
            <w:bottom w:val="none" w:sz="0" w:space="0" w:color="auto"/>
            <w:right w:val="none" w:sz="0" w:space="0" w:color="auto"/>
          </w:divBdr>
        </w:div>
      </w:divsChild>
    </w:div>
    <w:div w:id="1593585136">
      <w:bodyDiv w:val="1"/>
      <w:marLeft w:val="0"/>
      <w:marRight w:val="0"/>
      <w:marTop w:val="0"/>
      <w:marBottom w:val="0"/>
      <w:divBdr>
        <w:top w:val="none" w:sz="0" w:space="0" w:color="auto"/>
        <w:left w:val="none" w:sz="0" w:space="0" w:color="auto"/>
        <w:bottom w:val="none" w:sz="0" w:space="0" w:color="auto"/>
        <w:right w:val="none" w:sz="0" w:space="0" w:color="auto"/>
      </w:divBdr>
    </w:div>
    <w:div w:id="1682662940">
      <w:bodyDiv w:val="1"/>
      <w:marLeft w:val="0"/>
      <w:marRight w:val="0"/>
      <w:marTop w:val="0"/>
      <w:marBottom w:val="0"/>
      <w:divBdr>
        <w:top w:val="none" w:sz="0" w:space="0" w:color="auto"/>
        <w:left w:val="none" w:sz="0" w:space="0" w:color="auto"/>
        <w:bottom w:val="none" w:sz="0" w:space="0" w:color="auto"/>
        <w:right w:val="none" w:sz="0" w:space="0" w:color="auto"/>
      </w:divBdr>
    </w:div>
    <w:div w:id="1737508765">
      <w:bodyDiv w:val="1"/>
      <w:marLeft w:val="0"/>
      <w:marRight w:val="0"/>
      <w:marTop w:val="0"/>
      <w:marBottom w:val="0"/>
      <w:divBdr>
        <w:top w:val="none" w:sz="0" w:space="0" w:color="auto"/>
        <w:left w:val="none" w:sz="0" w:space="0" w:color="auto"/>
        <w:bottom w:val="none" w:sz="0" w:space="0" w:color="auto"/>
        <w:right w:val="none" w:sz="0" w:space="0" w:color="auto"/>
      </w:divBdr>
    </w:div>
    <w:div w:id="1757509705">
      <w:bodyDiv w:val="1"/>
      <w:marLeft w:val="0"/>
      <w:marRight w:val="0"/>
      <w:marTop w:val="0"/>
      <w:marBottom w:val="0"/>
      <w:divBdr>
        <w:top w:val="none" w:sz="0" w:space="0" w:color="auto"/>
        <w:left w:val="none" w:sz="0" w:space="0" w:color="auto"/>
        <w:bottom w:val="none" w:sz="0" w:space="0" w:color="auto"/>
        <w:right w:val="none" w:sz="0" w:space="0" w:color="auto"/>
      </w:divBdr>
    </w:div>
    <w:div w:id="1911423889">
      <w:bodyDiv w:val="1"/>
      <w:marLeft w:val="0"/>
      <w:marRight w:val="0"/>
      <w:marTop w:val="0"/>
      <w:marBottom w:val="0"/>
      <w:divBdr>
        <w:top w:val="none" w:sz="0" w:space="0" w:color="auto"/>
        <w:left w:val="none" w:sz="0" w:space="0" w:color="auto"/>
        <w:bottom w:val="none" w:sz="0" w:space="0" w:color="auto"/>
        <w:right w:val="none" w:sz="0" w:space="0" w:color="auto"/>
      </w:divBdr>
      <w:divsChild>
        <w:div w:id="719790055">
          <w:marLeft w:val="1037"/>
          <w:marRight w:val="0"/>
          <w:marTop w:val="60"/>
          <w:marBottom w:val="0"/>
          <w:divBdr>
            <w:top w:val="none" w:sz="0" w:space="0" w:color="auto"/>
            <w:left w:val="none" w:sz="0" w:space="0" w:color="auto"/>
            <w:bottom w:val="none" w:sz="0" w:space="0" w:color="auto"/>
            <w:right w:val="none" w:sz="0" w:space="0" w:color="auto"/>
          </w:divBdr>
        </w:div>
      </w:divsChild>
    </w:div>
    <w:div w:id="1983655353">
      <w:bodyDiv w:val="1"/>
      <w:marLeft w:val="0"/>
      <w:marRight w:val="0"/>
      <w:marTop w:val="0"/>
      <w:marBottom w:val="0"/>
      <w:divBdr>
        <w:top w:val="none" w:sz="0" w:space="0" w:color="auto"/>
        <w:left w:val="none" w:sz="0" w:space="0" w:color="auto"/>
        <w:bottom w:val="none" w:sz="0" w:space="0" w:color="auto"/>
        <w:right w:val="none" w:sz="0" w:space="0" w:color="auto"/>
      </w:divBdr>
    </w:div>
    <w:div w:id="2002930700">
      <w:bodyDiv w:val="1"/>
      <w:marLeft w:val="0"/>
      <w:marRight w:val="0"/>
      <w:marTop w:val="0"/>
      <w:marBottom w:val="0"/>
      <w:divBdr>
        <w:top w:val="none" w:sz="0" w:space="0" w:color="auto"/>
        <w:left w:val="none" w:sz="0" w:space="0" w:color="auto"/>
        <w:bottom w:val="none" w:sz="0" w:space="0" w:color="auto"/>
        <w:right w:val="none" w:sz="0" w:space="0" w:color="auto"/>
      </w:divBdr>
    </w:div>
    <w:div w:id="2015455406">
      <w:bodyDiv w:val="1"/>
      <w:marLeft w:val="0"/>
      <w:marRight w:val="0"/>
      <w:marTop w:val="0"/>
      <w:marBottom w:val="0"/>
      <w:divBdr>
        <w:top w:val="none" w:sz="0" w:space="0" w:color="auto"/>
        <w:left w:val="none" w:sz="0" w:space="0" w:color="auto"/>
        <w:bottom w:val="none" w:sz="0" w:space="0" w:color="auto"/>
        <w:right w:val="none" w:sz="0" w:space="0" w:color="auto"/>
      </w:divBdr>
    </w:div>
    <w:div w:id="2042436851">
      <w:bodyDiv w:val="1"/>
      <w:marLeft w:val="0"/>
      <w:marRight w:val="0"/>
      <w:marTop w:val="0"/>
      <w:marBottom w:val="0"/>
      <w:divBdr>
        <w:top w:val="none" w:sz="0" w:space="0" w:color="auto"/>
        <w:left w:val="none" w:sz="0" w:space="0" w:color="auto"/>
        <w:bottom w:val="none" w:sz="0" w:space="0" w:color="auto"/>
        <w:right w:val="none" w:sz="0" w:space="0" w:color="auto"/>
      </w:divBdr>
    </w:div>
    <w:div w:id="205811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opencv.org/4.x/"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hae\Downloads\submission_template(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A281E5-1C7C-44BC-9AA2-E6B857519B0D}">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6eb079d-49b7-4887-a00a-7dbf08087dec">
      <Terms xmlns="http://schemas.microsoft.com/office/infopath/2007/PartnerControls"/>
    </lcf76f155ced4ddcb4097134ff3c332f>
    <TaxCatchAll xmlns="482bfb1c-5ab5-4591-a755-6af60ddc34d4"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b:Source>
    <b:Tag>IET14</b:Tag>
    <b:SourceType>InternetSite</b:SourceType>
    <b:Guid>{63254D8E-9EA9-42D7-9576-CEB349B0702B}</b:Guid>
    <b:Title>Author Guide - IET Research Journals</b:Title>
    <b:Author>
      <b:Author>
        <b:Corporate>IET Digital Library</b:Corporate>
      </b:Author>
    </b:Author>
    <b:InternetSiteTitle>IET Digital Library</b:InternetSiteTitle>
    <b:YearAccessed>2014</b:YearAccessed>
    <b:MonthAccessed>November</b:MonthAccessed>
    <b:DayAccessed>27</b:DayAccessed>
    <b:URL>http://digital-library.theiet.org/journals/author-guide</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580CDAA5F6872543B52E63B359F7CCAE" ma:contentTypeVersion="9" ma:contentTypeDescription="Create a new document." ma:contentTypeScope="" ma:versionID="5b2f4b09d73c21f668e3f7eb84075129">
  <xsd:schema xmlns:xsd="http://www.w3.org/2001/XMLSchema" xmlns:xs="http://www.w3.org/2001/XMLSchema" xmlns:p="http://schemas.microsoft.com/office/2006/metadata/properties" xmlns:ns2="c6eb079d-49b7-4887-a00a-7dbf08087dec" xmlns:ns3="482bfb1c-5ab5-4591-a755-6af60ddc34d4" targetNamespace="http://schemas.microsoft.com/office/2006/metadata/properties" ma:root="true" ma:fieldsID="bbdea9d85d8aa4525cfdfb107bf80bd4" ns2:_="" ns3:_="">
    <xsd:import namespace="c6eb079d-49b7-4887-a00a-7dbf08087dec"/>
    <xsd:import namespace="482bfb1c-5ab5-4591-a755-6af60ddc34d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eb079d-49b7-4887-a00a-7dbf08087d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2bfb1c-5ab5-4591-a755-6af60ddc34d4"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1ec8e1c-0f39-4507-9127-69a74a064c2b}" ma:internalName="TaxCatchAll" ma:showField="CatchAllData" ma:web="482bfb1c-5ab5-4591-a755-6af60ddc34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A59D78-6E86-424F-80F7-986C57BB03FB}">
  <ds:schemaRefs>
    <ds:schemaRef ds:uri="http://schemas.microsoft.com/office/2006/metadata/properties"/>
    <ds:schemaRef ds:uri="http://schemas.microsoft.com/office/infopath/2007/PartnerControls"/>
    <ds:schemaRef ds:uri="c6eb079d-49b7-4887-a00a-7dbf08087dec"/>
    <ds:schemaRef ds:uri="482bfb1c-5ab5-4591-a755-6af60ddc34d4"/>
  </ds:schemaRefs>
</ds:datastoreItem>
</file>

<file path=customXml/itemProps2.xml><?xml version="1.0" encoding="utf-8"?>
<ds:datastoreItem xmlns:ds="http://schemas.openxmlformats.org/officeDocument/2006/customXml" ds:itemID="{78BE61F3-BF2D-4359-AEE3-7C2949A24145}">
  <ds:schemaRefs>
    <ds:schemaRef ds:uri="http://schemas.openxmlformats.org/officeDocument/2006/bibliography"/>
  </ds:schemaRefs>
</ds:datastoreItem>
</file>

<file path=customXml/itemProps3.xml><?xml version="1.0" encoding="utf-8"?>
<ds:datastoreItem xmlns:ds="http://schemas.openxmlformats.org/officeDocument/2006/customXml" ds:itemID="{929CF4CE-0FEC-4F90-8FF4-15E0EE807C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eb079d-49b7-4887-a00a-7dbf08087dec"/>
    <ds:schemaRef ds:uri="482bfb1c-5ab5-4591-a755-6af60ddc3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1E692C-85B9-4712-81A9-A755E8052C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submission_template(2).dotx</Template>
  <TotalTime>82</TotalTime>
  <Pages>7</Pages>
  <Words>1639</Words>
  <Characters>9344</Characters>
  <Application>Microsoft Office Word</Application>
  <DocSecurity>0</DocSecurity>
  <Lines>77</Lines>
  <Paragraphs>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IEEE Paper Word Template in A4 Page Size (V3)</vt:lpstr>
      <vt:lpstr>IEEE Paper Word Template in A4 Page Size (V3)</vt:lpstr>
    </vt:vector>
  </TitlesOfParts>
  <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Word Template in A4 Page Size (V3)</dc:title>
  <dc:subject/>
  <dc:creator>Mihaela C</dc:creator>
  <cp:keywords/>
  <cp:lastModifiedBy>David Sorin Rosca</cp:lastModifiedBy>
  <cp:revision>64</cp:revision>
  <cp:lastPrinted>2023-10-16T22:30:00Z</cp:lastPrinted>
  <dcterms:created xsi:type="dcterms:W3CDTF">2024-12-02T21:45:00Z</dcterms:created>
  <dcterms:modified xsi:type="dcterms:W3CDTF">2025-01-11T16:40:00Z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2023-10-13T11:55:35Z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0576d4d3-83df-4005-bf42-4ebeaee70619</vt:lpwstr>
  </property>
  <property fmtid="{D5CDD505-2E9C-101B-9397-08002B2CF9AE}" pid="8" name="MSIP_Label_5b58b62f-6f94-46bd-8089-18e64b0a9abb_ContentBits">
    <vt:lpwstr>0</vt:lpwstr>
  </property>
  <property fmtid="{D5CDD505-2E9C-101B-9397-08002B2CF9AE}" pid="9" name="ContentTypeId">
    <vt:lpwstr>0x010100580CDAA5F6872543B52E63B359F7CCAE</vt:lpwstr>
  </property>
  <property fmtid="{D5CDD505-2E9C-101B-9397-08002B2CF9AE}" pid="10" name="MediaServiceImageTags">
    <vt:lpwstr/>
  </property>
</Properties>
</file>